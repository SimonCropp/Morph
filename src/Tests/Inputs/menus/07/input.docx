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jpe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customXml/item22.xml" ContentType="application/xml"/>
  <Override PartName="/customXml/itemProps22.xml" ContentType="application/vnd.openxmlformats-officedocument.customXmlProperties+xml"/>
  <Override PartName="/word/theme/theme11.xml" ContentType="application/vnd.openxmlformats-officedocument.theme+xml"/>
  <Override PartName="/customXml/item13.xml" ContentType="application/xml"/>
  <Override PartName="/customXml/itemProps13.xml" ContentType="application/vnd.openxmlformats-officedocument.customXml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2.xml" ContentType="application/vnd.openxmlformats-officedocument.wordprocessingml.fontTable+xml"/>
  <Override PartName="/customXml/item44.xml" ContentType="application/xml"/>
  <Override PartName="/customXml/itemProps44.xml" ContentType="application/vnd.openxmlformats-officedocument.customXmlProperties+xml"/>
  <Override PartName="/word/endnotes.xml" ContentType="application/vnd.openxmlformats-officedocument.wordprocessingml.endnot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C1DC46" w14:textId="77777777" w:rsidR="005A20B8" w:rsidRDefault="00FC4FE7" w:rsidP="00FC4FE7">
      <w:pPr>
        <w:spacing w:before="0"/>
        <w:jc w:val="left"/>
        <w:rPr>
          <w:sz w:val="4"/>
          <w:szCs w:val="4"/>
        </w:rPr>
      </w:pPr>
      <w:r w:rsidRPr="005F1F38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0C485A57" wp14:editId="40008368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7217410" cy="9442450"/>
                <wp:effectExtent l="0" t="0" r="10795" b="1270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7217410" cy="9442450"/>
                          <a:chOff x="0" y="0"/>
                          <a:chExt cx="7115652" cy="9391508"/>
                        </a:xfrm>
                      </wpg:grpSpPr>
                      <wps:wsp>
                        <wps:cNvPr id="3" name="Rectangle: Rounded Corners 3" descr="Wood"/>
                        <wps:cNvSpPr/>
                        <wps:spPr>
                          <a:xfrm>
                            <a:off x="35531" y="7224736"/>
                            <a:ext cx="7044591" cy="212028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0"/>
                            <a:srcRect/>
                            <a:tile tx="0" ty="0" sx="100000" sy="100000" flip="none" algn="tl"/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8" name="Rectangle: Rounded Corners 4" descr="Wood"/>
                        <wps:cNvSpPr/>
                        <wps:spPr>
                          <a:xfrm>
                            <a:off x="27226" y="46493"/>
                            <a:ext cx="7044591" cy="212028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0"/>
                            <a:srcRect/>
                            <a:tile tx="0" ty="0" sx="100000" sy="100000" flip="none" algn="tl"/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" name="Graphic 239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115652" cy="9391508"/>
                          </a:xfrm>
                          <a:custGeom>
                            <a:avLst/>
                            <a:gdLst>
                              <a:gd name="connsiteX0" fmla="*/ 2275046 w 2352675"/>
                              <a:gd name="connsiteY0" fmla="*/ 2986564 h 3105150"/>
                              <a:gd name="connsiteX1" fmla="*/ 2215991 w 2352675"/>
                              <a:gd name="connsiteY1" fmla="*/ 3068479 h 3105150"/>
                              <a:gd name="connsiteX2" fmla="*/ 2167414 w 2352675"/>
                              <a:gd name="connsiteY2" fmla="*/ 3106579 h 3105150"/>
                              <a:gd name="connsiteX3" fmla="*/ 194786 w 2352675"/>
                              <a:gd name="connsiteY3" fmla="*/ 3106579 h 3105150"/>
                              <a:gd name="connsiteX4" fmla="*/ 146209 w 2352675"/>
                              <a:gd name="connsiteY4" fmla="*/ 3068479 h 3105150"/>
                              <a:gd name="connsiteX5" fmla="*/ 87154 w 2352675"/>
                              <a:gd name="connsiteY5" fmla="*/ 2986564 h 3105150"/>
                              <a:gd name="connsiteX6" fmla="*/ 62389 w 2352675"/>
                              <a:gd name="connsiteY6" fmla="*/ 2942749 h 3105150"/>
                              <a:gd name="connsiteX7" fmla="*/ 61436 w 2352675"/>
                              <a:gd name="connsiteY7" fmla="*/ 2677954 h 3105150"/>
                              <a:gd name="connsiteX8" fmla="*/ 27146 w 2352675"/>
                              <a:gd name="connsiteY8" fmla="*/ 2608421 h 3105150"/>
                              <a:gd name="connsiteX9" fmla="*/ 8096 w 2352675"/>
                              <a:gd name="connsiteY9" fmla="*/ 2568416 h 3105150"/>
                              <a:gd name="connsiteX10" fmla="*/ 7144 w 2352675"/>
                              <a:gd name="connsiteY10" fmla="*/ 546259 h 3105150"/>
                              <a:gd name="connsiteX11" fmla="*/ 26194 w 2352675"/>
                              <a:gd name="connsiteY11" fmla="*/ 506254 h 3105150"/>
                              <a:gd name="connsiteX12" fmla="*/ 61436 w 2352675"/>
                              <a:gd name="connsiteY12" fmla="*/ 435769 h 3105150"/>
                              <a:gd name="connsiteX13" fmla="*/ 62389 w 2352675"/>
                              <a:gd name="connsiteY13" fmla="*/ 170974 h 3105150"/>
                              <a:gd name="connsiteX14" fmla="*/ 87154 w 2352675"/>
                              <a:gd name="connsiteY14" fmla="*/ 127159 h 3105150"/>
                              <a:gd name="connsiteX15" fmla="*/ 146209 w 2352675"/>
                              <a:gd name="connsiteY15" fmla="*/ 45244 h 3105150"/>
                              <a:gd name="connsiteX16" fmla="*/ 194786 w 2352675"/>
                              <a:gd name="connsiteY16" fmla="*/ 7144 h 3105150"/>
                              <a:gd name="connsiteX17" fmla="*/ 2167414 w 2352675"/>
                              <a:gd name="connsiteY17" fmla="*/ 7144 h 3105150"/>
                              <a:gd name="connsiteX18" fmla="*/ 2215991 w 2352675"/>
                              <a:gd name="connsiteY18" fmla="*/ 45244 h 3105150"/>
                              <a:gd name="connsiteX19" fmla="*/ 2275046 w 2352675"/>
                              <a:gd name="connsiteY19" fmla="*/ 127159 h 3105150"/>
                              <a:gd name="connsiteX20" fmla="*/ 2299811 w 2352675"/>
                              <a:gd name="connsiteY20" fmla="*/ 170974 h 3105150"/>
                              <a:gd name="connsiteX21" fmla="*/ 2300764 w 2352675"/>
                              <a:gd name="connsiteY21" fmla="*/ 435769 h 3105150"/>
                              <a:gd name="connsiteX22" fmla="*/ 2335054 w 2352675"/>
                              <a:gd name="connsiteY22" fmla="*/ 505301 h 3105150"/>
                              <a:gd name="connsiteX23" fmla="*/ 2354104 w 2352675"/>
                              <a:gd name="connsiteY23" fmla="*/ 545306 h 3105150"/>
                              <a:gd name="connsiteX24" fmla="*/ 2354104 w 2352675"/>
                              <a:gd name="connsiteY24" fmla="*/ 2566511 h 3105150"/>
                              <a:gd name="connsiteX25" fmla="*/ 2335054 w 2352675"/>
                              <a:gd name="connsiteY25" fmla="*/ 2606516 h 3105150"/>
                              <a:gd name="connsiteX26" fmla="*/ 2300764 w 2352675"/>
                              <a:gd name="connsiteY26" fmla="*/ 2676049 h 3105150"/>
                              <a:gd name="connsiteX27" fmla="*/ 2299811 w 2352675"/>
                              <a:gd name="connsiteY27" fmla="*/ 2940844 h 3105150"/>
                              <a:gd name="connsiteX28" fmla="*/ 2275046 w 2352675"/>
                              <a:gd name="connsiteY28" fmla="*/ 2986564 h 3105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</a:cxnLst>
                            <a:rect l="l" t="t" r="r" b="b"/>
                            <a:pathLst>
                              <a:path w="2352675" h="3105150">
                                <a:moveTo>
                                  <a:pt x="2275046" y="2986564"/>
                                </a:moveTo>
                                <a:cubicBezTo>
                                  <a:pt x="2246471" y="3005614"/>
                                  <a:pt x="2225516" y="3034189"/>
                                  <a:pt x="2215991" y="3068479"/>
                                </a:cubicBezTo>
                                <a:cubicBezTo>
                                  <a:pt x="2210276" y="3090386"/>
                                  <a:pt x="2190274" y="3106579"/>
                                  <a:pt x="2167414" y="3106579"/>
                                </a:cubicBezTo>
                                <a:lnTo>
                                  <a:pt x="194786" y="3106579"/>
                                </a:lnTo>
                                <a:cubicBezTo>
                                  <a:pt x="171926" y="3106579"/>
                                  <a:pt x="151924" y="3090386"/>
                                  <a:pt x="146209" y="3068479"/>
                                </a:cubicBezTo>
                                <a:cubicBezTo>
                                  <a:pt x="136684" y="3035141"/>
                                  <a:pt x="115729" y="3005614"/>
                                  <a:pt x="87154" y="2986564"/>
                                </a:cubicBezTo>
                                <a:cubicBezTo>
                                  <a:pt x="71914" y="2977039"/>
                                  <a:pt x="62389" y="2960846"/>
                                  <a:pt x="62389" y="2942749"/>
                                </a:cubicBezTo>
                                <a:lnTo>
                                  <a:pt x="61436" y="2677954"/>
                                </a:lnTo>
                                <a:cubicBezTo>
                                  <a:pt x="61436" y="2649379"/>
                                  <a:pt x="48101" y="2623661"/>
                                  <a:pt x="27146" y="2608421"/>
                                </a:cubicBezTo>
                                <a:cubicBezTo>
                                  <a:pt x="14764" y="2598896"/>
                                  <a:pt x="8096" y="2583656"/>
                                  <a:pt x="8096" y="2568416"/>
                                </a:cubicBezTo>
                                <a:lnTo>
                                  <a:pt x="7144" y="546259"/>
                                </a:lnTo>
                                <a:cubicBezTo>
                                  <a:pt x="7144" y="531019"/>
                                  <a:pt x="13811" y="515779"/>
                                  <a:pt x="26194" y="506254"/>
                                </a:cubicBezTo>
                                <a:cubicBezTo>
                                  <a:pt x="47149" y="490061"/>
                                  <a:pt x="61436" y="464344"/>
                                  <a:pt x="61436" y="435769"/>
                                </a:cubicBezTo>
                                <a:lnTo>
                                  <a:pt x="62389" y="170974"/>
                                </a:lnTo>
                                <a:cubicBezTo>
                                  <a:pt x="62389" y="152876"/>
                                  <a:pt x="71914" y="136684"/>
                                  <a:pt x="87154" y="127159"/>
                                </a:cubicBezTo>
                                <a:cubicBezTo>
                                  <a:pt x="115729" y="108109"/>
                                  <a:pt x="136684" y="79534"/>
                                  <a:pt x="146209" y="45244"/>
                                </a:cubicBezTo>
                                <a:cubicBezTo>
                                  <a:pt x="151924" y="23336"/>
                                  <a:pt x="171926" y="7144"/>
                                  <a:pt x="194786" y="7144"/>
                                </a:cubicBezTo>
                                <a:lnTo>
                                  <a:pt x="2167414" y="7144"/>
                                </a:lnTo>
                                <a:cubicBezTo>
                                  <a:pt x="2190274" y="7144"/>
                                  <a:pt x="2210276" y="23336"/>
                                  <a:pt x="2215991" y="45244"/>
                                </a:cubicBezTo>
                                <a:cubicBezTo>
                                  <a:pt x="2225516" y="78581"/>
                                  <a:pt x="2246471" y="108109"/>
                                  <a:pt x="2275046" y="127159"/>
                                </a:cubicBezTo>
                                <a:cubicBezTo>
                                  <a:pt x="2290286" y="136684"/>
                                  <a:pt x="2299811" y="152876"/>
                                  <a:pt x="2299811" y="170974"/>
                                </a:cubicBezTo>
                                <a:lnTo>
                                  <a:pt x="2300764" y="435769"/>
                                </a:lnTo>
                                <a:cubicBezTo>
                                  <a:pt x="2300764" y="464344"/>
                                  <a:pt x="2314099" y="490061"/>
                                  <a:pt x="2335054" y="505301"/>
                                </a:cubicBezTo>
                                <a:cubicBezTo>
                                  <a:pt x="2347436" y="514826"/>
                                  <a:pt x="2354104" y="530066"/>
                                  <a:pt x="2354104" y="545306"/>
                                </a:cubicBezTo>
                                <a:lnTo>
                                  <a:pt x="2354104" y="2566511"/>
                                </a:lnTo>
                                <a:cubicBezTo>
                                  <a:pt x="2354104" y="2581751"/>
                                  <a:pt x="2347436" y="2596991"/>
                                  <a:pt x="2335054" y="2606516"/>
                                </a:cubicBezTo>
                                <a:cubicBezTo>
                                  <a:pt x="2314099" y="2622709"/>
                                  <a:pt x="2300764" y="2647474"/>
                                  <a:pt x="2300764" y="2676049"/>
                                </a:cubicBezTo>
                                <a:lnTo>
                                  <a:pt x="2299811" y="2940844"/>
                                </a:lnTo>
                                <a:cubicBezTo>
                                  <a:pt x="2298859" y="2959894"/>
                                  <a:pt x="2289334" y="2976086"/>
                                  <a:pt x="2275046" y="298656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20" name="Octagon 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349053" y="450565"/>
                            <a:ext cx="6417547" cy="8490381"/>
                          </a:xfrm>
                          <a:prstGeom prst="octagon">
                            <a:avLst>
                              <a:gd name="adj" fmla="val 11057"/>
                            </a:avLst>
                          </a:prstGeom>
                          <a:noFill/>
                          <a:ln w="85725">
                            <a:solidFill>
                              <a:schemeClr val="bg1">
                                <a:lumMod val="65000"/>
                                <a:alpha val="16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1" name="Rectangle: Rounded Corners 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43422" y="365235"/>
                            <a:ext cx="6228809" cy="8661037"/>
                          </a:xfrm>
                          <a:prstGeom prst="roundRect">
                            <a:avLst>
                              <a:gd name="adj" fmla="val 2858"/>
                            </a:avLst>
                          </a:prstGeom>
                          <a:noFill/>
                          <a:ln w="3175">
                            <a:solidFill>
                              <a:schemeClr val="accent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7" name="Plaque 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265657" y="296677"/>
                            <a:ext cx="6584339" cy="8798156"/>
                          </a:xfrm>
                          <a:prstGeom prst="plaque">
                            <a:avLst>
                              <a:gd name="adj" fmla="val 6233"/>
                            </a:avLst>
                          </a:prstGeom>
                          <a:noFill/>
                          <a:ln>
                            <a:solidFill>
                              <a:schemeClr val="accent4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page">
                  <wp14:pctWidth>93000</wp14:pctWidth>
                </wp14:sizeRelH>
                <wp14:sizeRelV relativeFrom="page">
                  <wp14:pctHeight>94000</wp14:pctHeight>
                </wp14:sizeRelV>
              </wp:anchor>
            </w:drawing>
          </mc:Choice>
          <mc:Fallback>
            <w:pict>
              <v:group w14:anchorId="3A80E3D5" id="Group 1" o:spid="_x0000_s1026" style="position:absolute;margin-left:0;margin-top:0;width:568.3pt;height:743.5pt;z-index:-251657216;mso-width-percent:930;mso-height-percent:940;mso-position-horizontal:center;mso-position-horizontal-relative:margin;mso-position-vertical:top;mso-position-vertical-relative:margin;mso-width-percent:930;mso-height-percent:940" coordsize="71156,939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aqjy+CgAA7zMAAA4AAABkcnMvZTJvRG9jLnhtbOxba4/buBX9XqD/&#10;QfDHAs2I1NvIZNEm3aDAbjfIbrHbjxpZfrSy5EqaTNJf33MvSZn0aMZUCvSF2QUC2+ThJS/PffCS&#10;8/qbz8cm+FT3w6Frb1fiVbgK6rbqNod2d7v680/f/jZfBcNYtpuy6dr6dvWlHlbfvPn1r14/nNa1&#10;7PZds6n7AIO0w/rhdLvaj+NpfXMzVPv6WA6vulPdonHb9cdyxNd+d7PpyweMfmxuZBimNw9dvzn1&#10;XVUPA359pxpXb3j87bauxh+226Eeg+Z2hbmN/G/P/97RvzdvXpfrXV+e9odKT6P8ilkcy0MLodNQ&#10;78qxDO77w6Ohjoeq74ZuO76quuNNt90eqprXgNWI8GI17/vu/sRr2a0fdqdJTVDthZ6+etjqT58+&#10;9MFhg71bBW15xBax1ECQah5OuzV6vO9PP54+9Gp9+PhdV/1tCNru7b5sd/XvhhPUTAMAcXMJoe+7&#10;M/7ztj/SOFh58Jm34cu0DfXnMajwYyZFFgvsVoW2Io5lnOiNqvbYzUe4av8HgxQiSROpkVEhkjDn&#10;WZVrJZinN03n4QTSDWe9Dv+aXn/cl6eat2sgrWm9RkavH6El6Kup18HH7r7d1Jvgbde3sJ0AfTb1&#10;UIGXP3fdRmmexyC18z4M60HvwIUGoySJsHXQVCZlnEUpocv1pMswjpMCHUiXUshQ5qzLG6ORcn3q&#10;h/F93R0D+nC7AufaDc2V+Vx++m4YaV/P/Wj4u+Zw+vbQNMHmdOBd7Lvx58O4ZxUQFUwnzVms7IKx&#10;M5atrOFdV90f63ZU5t3XTTnCtwz7w2lYBf26Pt7VYGv/xw3zrVwPfUWz5VWPh6YORsWrEQsGhwZ8&#10;EyH9h8/4yXzeYgW3qxZOaRWUzQ7Oa2w0VcziaA1NS/+2HS1WqYF+AY3MhvCn8UtTq94f6y2sCTIl&#10;q4D9WP226YNPJTxQWVVYmdLOsC83tfo54emp4ScE67xpMSCNvIX8aWw9APnIx2OrYXR/gtbsBidw&#10;+NzEFHhCsOSuHSfw8dB2/dwADValJav+RklKNaSlu27zBTbRj83bTnnjsq32HahRjT2DtT2S3/k3&#10;GKZAaFIe7xnLjL/eMiUMMmXLjNO4iF7s8sUuJzt+sUvK1uYDpiiMXb7XeZmMCrIe8gqIqyYVGa7k&#10;IVZnQj4RPxEWOFBgfCtqXssjynV1r6ImwUyQRPq3Qbikn3Yb7Vuqrm2Hw1j/AkHbY4Pk8jc3gZRZ&#10;EsZp8BDIKJFplijn8Aj0FwdU5GmSxsE+iESYILV5AvQLor0lSSRFIa5LskFRmOZxVlyXhEzrLEmk&#10;yNri65JsEFaSJj6SkCFNkkQRZ7mH8myMtyA4/LOgOJVhcX1FNsZbd4klKM9E4qE5GyJ92YAQNC0o&#10;lVHusR4bIotYZrEHFzJbjogjjw2yIbCCrIASrrIbUXtaj8yEjxU5kDTMYymuy4EXmuTkYeGxHBsh&#10;E5iQSK+LoXPOJAfL8aCBA0nA0cRje4Rt4DKFDV3ntYNJQgjy2B9h23fqRwQHE0dJlvqsyLZvT2YL&#10;GyOysMh8VmTbt6epChsjwFOvPbINHMz2cj7CBsWJBIOu2pCwLdzXnTogZup1OY6F+wYIYaM8BTkm&#10;Ln1jno3yVZ1j5b5xnHKaycp96SBt1yBlUeTCI5A7KF+KS8c7RGGYIdG4mp04KF+zlbZ/kFGUhD6h&#10;z0EBEoUeLlza1o5MC0Uln1XZqCSGKA83Lm179xfloJI0TbDDV61K2hbvr0EHlSLv8glPdIKdiCu9&#10;ieGg0iwNfTIIadu9P98dVBEjvHt4QGmbvnc67qLmMjDUyaYzQLlXtTMcFj63+lyATwGKgFSaomPC&#10;qRuonGkfEnAaMV+R/quaClDU+woYNmyDTUHGDwyrtMFykWRYjA3mWgc04ScZNmCD40WSQWobzAcp&#10;b8lgqQ3m0qk3GLSzwdmiaYN9NtgUqf0Uhlhig/ls7D1tSh5tNL4v4tglyZaxjBI9R/oynlH65sCX&#10;MY2SMge+jGuUaTnwZWyj/MmBL+MbZUUOfBnjqNrpwJdxjhIYB76MdZSU2HB8X8I6SjQc+DLWUfLg&#10;wJexjtIIB76MdZQaOPBlrKNo78CXsU6XoKeQgu+LNH/BOsToRfAL1iGAWnDltHRk7HGJQ7e0Dd/S&#10;jrjrwS3PKri7Xd0RBrGyHCmgmo/BAy5ZdPUs2N+uTFGM2o/dp/qnjnuOFF91gGdF6sKJnse5Z3V/&#10;d6h+X//DxaF0nynyIfdJcJzVc9HDygRZFA8bhVEscrYKTFU38zlEN3NJzazekTUvWYQyM0MXYZTr&#10;iz09tCjQrIilS1vOxNRRS0lWJbZZyU1rr1YdBGdAptvcREUmCs2xmYmIBK16muGjVagj7lfpR0Qp&#10;FKqhUSJi9ghG8yjfZlJ5rJlt4yM8Q10uuMtzvym1Y606hsgiy0JVljZCuQShh6Uik7NhdiMX1Dz2&#10;g4snakBVHNOY57bDxuDSKXMIGeciVGSWmE+aOjrjWpqWxiWy2RnOaUXEOC0qZFLkeeEsnEpnui2P&#10;UL+mUY3GrDauls1KNKs1OxArUaru5aERKiDwBHBPHiKMWfJFhBO1agNhXF1xiUy1ceFrdm5z2oC/&#10;iBX14gIPVBwdn3cHfiXCvKzJWG1cAJsV6CrjTCp1ztcQ02ludhYkkTkcjDWDM7u1dVltZ5tR1YvZ&#10;2c0JtExRhODfxQZMVozib+Tow3IOXJrxl3j2OTgcmwcRij6Wt2JeWCu0vJ9povjkeGqjWeOE+caD&#10;SWJBTCcXaiBnv20gxhqkPLv8RxNHI93jsKxl6pDyHKSyPMkdQuLJyBTgHm+PHTYXbjuO73hqoiz/&#10;MZv04Z5XIx7x0GnlGu3s3hs9a82q2oRSkG1AptvsdtigRxYpIxGHxVO2rAsvLFAVpGZnOS82znBB&#10;oqAizlVONvFAFapUKyaYOkaqa0uqlYtTs2LNqo1yuPbFINxMUJlJo0y/+WnaqFxkicud6LwKXEGk&#10;RE/Lnmz9SFVump3pvOSz5hGqJEjgDs0FSrUc8Bf/P93MxadZyWbtWkeqwKoGVWUkjTL9ZmeKFCJP&#10;FEdkgfBXuFOReRHBr1EGj5QBaYG7map+rJv5end2plXTDTV0C4dEWfD0gdNh9lLny+ihaw4beq5E&#10;cXbod3fT6yPczuo8CRCnW9NSNl0kdNaoSryL2uLVFReoppdPkIznYe/KYa/eLDFeaf2I6+1ezW7m&#10;cdR/27MfOoqqZz8/4D3ermsD3hLrcQGW8syDgQhhPVEnQrxLxHNDpQTz4C6NYScxTk304C5HX+QY&#10;ek/Ny72LB3edmgarm18S0MZNTwHKzV9NBRZPyAKBq39zBNOdiRT6CR8hrR1T25ojF07Umy2HGu7z&#10;sbudelXW3B+/7zZqj1N6mKaWVzanfal+Fan+lVhkBmFKWpxC2wwXhpeHcv+DD+Wo+nL1oRyT0tuI&#10;YmS/uiqDQwFi2oURSZnjcKCNCAeVMDKkf8KIZl6tPmdGEomQtkpPK4pg1leNyLzvVM7QMocnveeL&#10;nfz/PCil+ytlJx+a8u/3dcAU87YJidMxfLtKFVKc+C9sIsnjCBUHFVgyXAarwzQY9IRNnHgWfnEF&#10;50JT1fQwCE4tngkmyg5iFm0HFLx6UwHlJXT8x99Y859C4K9KOHLrv4ChP1uxv+Oz/Xc6b/4JAAD/&#10;/wMAUEsDBAoAAAAAAAAAIQCj9kdPvA0AALwNAAAVAAAAZHJzL21lZGlhL2ltYWdlMS5qcGVn/9j/&#10;4AAQSkZJRgABAQEASwBLAAD/4wMOTVNPIFBhbGV0dGUgjVQwnWI6pGxBrm9Dr3VIsntNuXlKuYJT&#10;u35Pv4NTv4dXwItbxYhVxoxaxo9eyZJgyo9cypVjzZRgzpdjzplmz5to0ppm051p059r1KFu16Ft&#10;2KRw2adz3Kh03qx35LR+ekUlhk4siVMvjlcykVQvkVs1lVo0lV84mmQ8ml83mmI6m1s0nmU8nmE5&#10;n2g+oGpBo2xCpGI5pWY7pWg+pXBFpmpAp21Cp3FFqnFFqnRIq29Dq3ZJrHFFrWo+rW1BrnRIrndK&#10;rnlMsHFEsHRHsHlLsW5BsXtOsndJsn1Qs3RGs3hLs3pMtH1OtXJDtYFTt3VGt3lLt3tMt3xOt35R&#10;uHdIuH5NuH9QuIJTuIRWuYFRunlJuntMu4FRu4NUu4VVu4dYvH1OvH9PvIJTvXtKvYRVvYdXvYla&#10;voNTv39Nv4FPv4JRv4VVv4ZWv4dYv4tcwINSwIlawYRRwYVVwYZUwYZYwYhXwY9fwolXwopbwoxb&#10;wo1dxIhWxIlWxIlaxItZxIxdxI5cxI5fxYNQxYZTxYxaxY9dxZBgxZJhxohUx4pXx45bx45ex5Bd&#10;x5Bgx5JiyIxZyI9eyJBfyJFgyJNiyJRjyJVkyY5ayZBcyoxYyo5bypBdypJdypJfypJhypRhypVk&#10;y5Rgy5Rjy5Zky5hnzJBczJJezJVkzJVgzJlmzZZlzZZhzZdmzZdjzZpnzpJezphkzphozpxpz5Rf&#10;z5Vhz5djz5hjz5po0Jlk0Jln0Jpl0Jpp0J1p0J5s0Zdj0Zlj0Zpn0Ztl0Zxq0ptp0p1m0p1p0p1r&#10;0p9s05li05po05tm055p059t06Bt06Jv1Jxm1J1q1KBs1Z1o1Z5p1Z9t1aBq1aBr1aFw1aJv1aNu&#10;1p9r1qJs159r16Jv16Nu16Ny16Rw16Zx2KJu2Kh02aFt2aNu2aRy2aZy2qVw2qZw2qZ02qh026Zz&#10;26t13Kdy3Khz3Kpy3Kp33ah03ax23a143qp13qt236x437B74K544LF84rF847R+5LJ85rV/5riC&#10;6ryH/9sAQwALCAgKCAcLCgkKDQwLDREcEhEPDxEiGRoUHCkkKyooJCcnLTJANy0wPTAnJzhMOT1D&#10;RUhJSCs2T1VORlRAR0hF/9sAQwEMDQ0RDxEhEhIhRS4nLkVFRUVFRUVFRUVFRUVFRUVFRUVFRUVF&#10;RUVFRUVFRUVFRUVFRUVFRUVFRUVFRUVFRUVF/8AAEQgAgACAAwEiAAIRAQMRAf/EABkAAAMBAQEA&#10;AAAAAAAAAAAAAAECBAMABf/EAD4QAAEDAgIGBgkDAwMFAAAAAAECAxEABBIhExQxQVFhInFyscHR&#10;BTIzQoGCkaHhJFJiI0PxY5LwFURzotL/xAAXAQEBAQEAAAAAAAAAAAAAAAAAAQUC/8QAFhEBAQEA&#10;AAAAAAAAAAAAAAAAABEh/9oADAMBAAIRAxEAPwC0PyQUKb4bxWumKtuEnrNZ4EAFOikHjNJqzJ2t&#10;T8yvOslrOKlY80MH5DNaBwoSCUtJFZ6FkCA0oDlTBtlJBS2TI3ye+g0RdZkDRnskUFOEqMobPWKV&#10;S2xtQkc4/FEOM7YQB1CiDjRGaUR1UQpIzC0DrRNHC2uISkxsEU+EDLCmOSYioMg+2FGVid50cUTc&#10;NgnCpGQ3p2U5SkGRkeU10zkVE9dKMg4nIhbKpE5UFXGHboq1KQfWw5bJSKZTnEIndlRUwugQAlTY&#10;nd/wU5W4DMNj5Dn9610pHDZnCczS459w/SJojPGPWOAHfl+aVTyQPWbA7J86on+MHllSLSggYkz9&#10;aKOriYLzgPWKIt2v3rURvkUV6u0QFYE8JVFcNASFQiOM0B0LYG1Wf7lmk0bacgpIGyKJFsd6PqK5&#10;QtiMwgjn/miOSw2raRlT6NpJ6So61UBoYyLeHdEedELZRtCBlwiqApNv0pUgRvBFEJZH90g9oeNc&#10;HmIxAorRLzGEYCjPgnbUGB0QHtVbcsxXFAIyfI4yBWulQcpEdVcHGgn1URsiBUGeFtWQfV8tcGEg&#10;yHXD8B5VpLMRhRG8VwcZGUIE0Uht0bMa0nrrtFl7RUcwBTHVfVUGzPExTw0tMjRqSPjVCJZSMpj6&#10;UqrclQOlV8AKIbts+iiOINclu3mEhGfOgXSO7dUK+sJHfXLcKf8AtFjhgbBz+FEYI6F3MbsjNNAK&#10;PajrKYorJC1kZ2mEzvR+K1SjEekwkdaRQ0ap9vlG4ZUqEKRANwFc8NEbYDIwNMjtCmBdSoJCGgY9&#10;0xWCkTIU+SdvRTEd9JoEKMYnFTuCYoRSpdxEpwfWgo3JQDhQeROVKGmxBNs+VDeVK86GjQTJtnZ5&#10;mfGohSl3ey2eciiA4DIZR1AiabCAT+nc64y76VSEb7dz4BXhUVwcWAToBi3gYa5LjhTCrfuopbRg&#10;yZcAO7pA99KUtwRgdHKFVQQpSlE6EAnaYFEqcA9iDyhIrNTKT7yxG/DEUwhIw6dYA4ooojSJSSLe&#10;BwATQS64lMC3UncRgFaiBlpTHVSlbKukX1cPWgURSU7JYa5wDn9qWUicTaIPE/ipDZ2yYUr0cqBu&#10;CwfsFUpXbqyNi/llk0oGq5XJWzh6GEcIA8qGmbbMEieQTUSRapSRqtxHApUqe+il22JgWTqTEdNk&#10;gfegpVesgybhPR2wRTpvWIkPogjeU+dYaKQMFs2eRSB4Ui0uJImztUz7zjg7opBUq6ZidMkD5Y76&#10;yVet7rhoj4E99Z4eKLSd+EyO6uwKk4GrTlt/+aKbXmlHN9sj4R30wvmSMnm4HAjzqdSHk7W7QpG4&#10;E+IpG23EydDZhJPurIn6CpBdrTR2OIPxHga43SNmNs9dSEXEy1b2yxG0OnxTXA3IGdkzHJ0DwqwV&#10;JuQra42kTuzrTWQgSFoHNSTUIty4klfoxknmtOf0o6sUer6LYB4h0ePnSC7WTObjcHkZri6pwQnR&#10;rTzBNTJbkYVWSE5ZjSJIpdXT6p9FpCeKVoz+4oDtAwv3uW4gHwmuCiYh59XGUTlzyqlLYSCBcOnr&#10;WD4UwSd1w6QeJT5VUT4lbdI+Bs9mB4UClyMlvQf9P8Vou3xuSbtwRuBT5UyWDH9S4U5GzICKCRRW&#10;DBcfI5M/itkW5WgFLCTO91EdwrcsMrBCluRwmsNStkkkYhPMeVAFW7gMaG36jNAWq9oatfgk+Vdq&#10;VsCCSVcAdx+ArtStQcRACuOI+dRXau+DOit9u5J2f7aVVumYNswqNkQD3VoLZiRBXlwUaVVmhaYN&#10;w8mDOJKs/vNAq7LEJVZNkj/UigLPoxq6E8tIo91BPowJUCLu4PPF+K0VaDI6y8k9sZ/agKGg2jAl&#10;huBuC/OlCcJgWrqeJDnkaOrCANaez/ma2QykCNYc6ypPlQKCInRvjlCqC1t553A7JPdWhbTuunI4&#10;SnyrtEgiDcudYUnyojDU3xJ1jLdlsrk21wBBugfk/Neeby7EjRIPz/iu164IgW5J7Qqj0SzcH++n&#10;4pOf3rJTD85OsnrERUSri/HqNA9paRFFL/pL32kRxSR50gt0NwkZYCRvB/FZrF4FCC1h35nyqVV1&#10;eQOh9QKJvLjCMTRBqqpDFxmdI3J4poFi7glLiCraNsVNrtykToHo4oTPjSp9IXaoOqufOAPGoNy1&#10;elclTQPAYiO6tG2rr31JM/tE1KL+8ORYIVy/zR127jNgzukGgtFvcySm4HIFqI+9FTNxl0kRvKtt&#10;RD0hdZAMR8tE312D7HrzigtLNwR0XESP3IIH2NBti9kl11kDg3i8ahN5eRIbSn4zSi/9IA5ttkbi&#10;P80HqG3dUANPhPIHzpNRfCidbMHdH5qBF9fGcTQy/wCcabXLlUS3/wCwoJDeyOk07M8DSLv2kgY0&#10;LT2sq9MkwItrg9Tf5oSvZqlxP/j/ADVHlovG1GEyOzma0D65OFK/9pr0AXJgWtx8Gx50i1XM9Gwu&#10;CniRFBKm4ekf03c9vRNaKdWBJbcJO4JJP0qkB4gHVVpO8FYp/wBQIAtFkbPaJ8TQR6wUqhaVJy95&#10;BpNabxQYB7NXlt/bhCRzc8q7RPk5YD1KPlUEGvJSPXy6qQekErVhbdlXAVelq+QRKWSJ3LVTqRcR&#10;iVbJUriFz3iaYIDdk71TzFKbyDsUedehDgEm1cncAZ8qEOBHSYdBO6R50Hmf9TRMFR+oon0i2CAF&#10;Ezsyq4tNkjHZrjedDI+1ZrtbVICtVxcxbfirgwN+1gxJJPLIZ1zfpALkJBKhtCc6sSm3gBDcEZwW&#10;sJH1rg4k5aF8niGvzQUgXwMG4aI7EUcN1t06BP8AAVIDkAEvjkDspVJSUkBt+TwJ86gsCLmB+oSO&#10;eDbT4XzkH0Dlgrzg0EIgMunkVmK7AVKnUVHnpCKo9HDcqSU6y0rmEkHvpFNLIh18kdqKictw4ZXY&#10;meBdNKGFIV/TsExzUD30Rem3YHSDqz1uGKX9KoylwDPc6fGp0Ygrp2TSBtMKE/YVQG2VpkNjqIqK&#10;cN2sgpuVgn+Y8qIabWYRcuTO5Q8qyDTJBxNAcMq7QtJT0GEVBvhITAeXlxMmkAJISLpUzsyqcISM&#10;zbBJ7U0i7dhRBUwQocFKB76CxKblJJ1tLnAKbwx9DWg1ggkraP1qIgGAlslPaNApnoiR1KGVBapN&#10;wdi20ns1mRee662OeAVMpkKnpPDdKXPKstBBMod69IZoP//ZUEsDBBQABgAIAAAAIQDAsmQJ3gAA&#10;AAcBAAAPAAAAZHJzL2Rvd25yZXYueG1sTI9Ba8JAEIXvQv/DMkJvujHW1KbZiBRKEUqxVup1zI5J&#10;aHY2ZFeN/75rL/UyvOEN732TLXrTiBN1rrasYDKOQBAXVtdcKth+vY7mIJxH1thYJgUXcrDI7wYZ&#10;ptqe+ZNOG1+KEMIuRQWV920qpSsqMujGtiUO3sF2Bn1Yu1LqDs8h3DQyjqJEGqw5NFTY0ktFxc/m&#10;aBSszMdl+x2v3uLZbGqdflq/73ZLpe6H/fIZhKfe/x/DFT+gQx6Y9vbI2olGQXjE/82rN5kmCYh9&#10;UA/zxwhknslb/vwX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PKa&#10;qjy+CgAA7zMAAA4AAAAAAAAAAAAAAAAAPAIAAGRycy9lMm9Eb2MueG1sUEsBAi0ACgAAAAAAAAAh&#10;AKP2R0+8DQAAvA0AABUAAAAAAAAAAAAAAAAAJg0AAGRycy9tZWRpYS9pbWFnZTEuanBlZ1BLAQIt&#10;ABQABgAIAAAAIQDAsmQJ3gAAAAcBAAAPAAAAAAAAAAAAAAAAABUbAABkcnMvZG93bnJldi54bWxQ&#10;SwECLQAUAAYACAAAACEAWGCzG7oAAAAiAQAAGQAAAAAAAAAAAAAAAAAgHAAAZHJzL19yZWxzL2Uy&#10;b0RvYy54bWwucmVsc1BLBQYAAAAABgAGAH0BAAARHQAAAAA=&#10;">
                <o:lock v:ext="edit" aspectratio="t"/>
                <v:roundrect id="Rectangle: Rounded Corners 3" o:spid="_x0000_s1027" alt="Wood" style="position:absolute;left:355;top:72247;width:70446;height:2120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ARJwgAAANoAAAAPAAAAZHJzL2Rvd25yZXYueG1sRI9Li8JA&#10;EITvC/6HoYW9rRMfqyE6iigSj+vj4LHJtEk00xMyY8z+e0dY2GNRVV9Ri1VnKtFS40rLCoaDCARx&#10;ZnXJuYLzafcVg3AeWWNlmRT8koPVsvexwETbJx+oPfpcBAi7BBUU3teJlC4ryKAb2Jo4eFfbGPRB&#10;NrnUDT4D3FRyFEVTabDksFBgTZuCsvvxYRTE6fDy/cO31E1mO7uN23G8n6RKffa79RyEp87/h//a&#10;e61gDO8r4QbI5QsAAP//AwBQSwECLQAUAAYACAAAACEA2+H2y+4AAACFAQAAEwAAAAAAAAAAAAAA&#10;AAAAAAAAW0NvbnRlbnRfVHlwZXNdLnhtbFBLAQItABQABgAIAAAAIQBa9CxbvwAAABUBAAALAAAA&#10;AAAAAAAAAAAAAB8BAABfcmVscy8ucmVsc1BLAQItABQABgAIAAAAIQALGARJwgAAANoAAAAPAAAA&#10;AAAAAAAAAAAAAAcCAABkcnMvZG93bnJldi54bWxQSwUGAAAAAAMAAwC3AAAA9gIAAAAA&#10;" stroked="f" strokeweight="1pt">
                  <v:fill r:id="rId11" o:title="Wood" recolor="t" rotate="t" type="tile"/>
                  <v:stroke joinstyle="miter"/>
                </v:roundrect>
                <v:roundrect id="Rectangle: Rounded Corners 4" o:spid="_x0000_s1028" alt="Wood" style="position:absolute;left:272;top:464;width:70446;height:2120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vBzxAAAANsAAAAPAAAAZHJzL2Rvd25yZXYueG1sRI87b8Mw&#10;DIT3APkPAgtkS+Q8a7hRgiBF4Ix5dOhIWKzt1qIMS3Xcf18OBbqRuOPdx+1+cI3qqQu1ZwPzWQKK&#10;uPC25tLA2/00TUGFiGyx8UwGfijAfjcebTGz/sFX6m+xVBLCIUMDVYxtpnUoKnIYZr4lFu3Ddw6j&#10;rF2pbYcPCXeNXiTJRjusWRoqbOlYUfF1+3YG0nz+vr7wZx5Wzyf/mvbL9LzKjZk8DYcXUJGG+G/+&#10;uz5bwRdY+UUG0LtfAAAA//8DAFBLAQItABQABgAIAAAAIQDb4fbL7gAAAIUBAAATAAAAAAAAAAAA&#10;AAAAAAAAAABbQ29udGVudF9UeXBlc10ueG1sUEsBAi0AFAAGAAgAAAAhAFr0LFu/AAAAFQEAAAsA&#10;AAAAAAAAAAAAAAAAHwEAAF9yZWxzLy5yZWxzUEsBAi0AFAAGAAgAAAAhAJaG8HPEAAAA2wAAAA8A&#10;AAAAAAAAAAAAAAAABwIAAGRycy9kb3ducmV2LnhtbFBLBQYAAAAAAwADALcAAAD4AgAAAAA=&#10;" stroked="f" strokeweight="1pt">
                  <v:fill r:id="rId11" o:title="Wood" recolor="t" rotate="t" type="tile"/>
                  <v:stroke joinstyle="miter"/>
                </v:roundrect>
                <v:shape id="Graphic 239" o:spid="_x0000_s1029" style="position:absolute;width:71156;height:93915;visibility:visible;mso-wrap-style:square;v-text-anchor:middle" coordsize="2352675,310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qnkwwAAANsAAAAPAAAAZHJzL2Rvd25yZXYueG1sRE9La8JA&#10;EL4X/A/LCL3VTUTaJrqKD6TFS9q0F29DdkxisrMhu9X477tCobf5+J6zWA2mFRfqXW1ZQTyJQBAX&#10;VtdcKvj+2j+9gnAeWWNrmRTcyMFqOXpYYKrtlT/pkvtShBB2KSqovO9SKV1RkUE3sR1x4E62N+gD&#10;7Eupe7yGcNPKaRQ9S4M1h4YKO9pWVDT5j1Hwds6aTGY3/TE77vaJ5eEQv2yUehwP6zkIT4P/F/+5&#10;33WYn8D9l3CAXP4CAAD//wMAUEsBAi0AFAAGAAgAAAAhANvh9svuAAAAhQEAABMAAAAAAAAAAAAA&#10;AAAAAAAAAFtDb250ZW50X1R5cGVzXS54bWxQSwECLQAUAAYACAAAACEAWvQsW78AAAAVAQAACwAA&#10;AAAAAAAAAAAAAAAfAQAAX3JlbHMvLnJlbHNQSwECLQAUAAYACAAAACEAp/6p5MMAAADbAAAADwAA&#10;AAAAAAAAAAAAAAAHAgAAZHJzL2Rvd25yZXYueG1sUEsFBgAAAAADAAMAtwAAAPcCAAAAAA==&#10;" path="m2275046,2986564v-28575,19050,-49530,47625,-59055,81915c2210276,3090386,2190274,3106579,2167414,3106579r-1972628,c171926,3106579,151924,3090386,146209,3068479v-9525,-33338,-30480,-62865,-59055,-81915c71914,2977039,62389,2960846,62389,2942749r-953,-264795c61436,2649379,48101,2623661,27146,2608421,14764,2598896,8096,2583656,8096,2568416l7144,546259v,-15240,6667,-30480,19050,-40005c47149,490061,61436,464344,61436,435769r953,-264795c62389,152876,71914,136684,87154,127159v28575,-19050,49530,-47625,59055,-81915c151924,23336,171926,7144,194786,7144r1972628,c2190274,7144,2210276,23336,2215991,45244v9525,33337,30480,62865,59055,81915c2290286,136684,2299811,152876,2299811,170974r953,264795c2300764,464344,2314099,490061,2335054,505301v12382,9525,19050,24765,19050,40005l2354104,2566511v,15240,-6668,30480,-19050,40005c2314099,2622709,2300764,2647474,2300764,2676049r-953,264795c2298859,2959894,2289334,2976086,2275046,2986564xe" fillcolor="#414141" stroked="f">
                  <v:stroke joinstyle="miter"/>
                  <v:path arrowok="t" o:connecttype="custom" o:connectlocs="6880864,9032845;6702252,9280597;6555331,9395830;589129,9395830;442208,9280597;263597,9032845;188695,8900327;185813,8099456;82103,7889154;24486,7768159;21607,1652157;79224,1531162;185813,1317981;188695,517110;263597,384592;442208,136840;589129,21607;6555331,21607;6702252,136840;6880864,384592;6955765,517110;6958647,1317981;7062357,1528280;7119974,1649275;7119974,7762397;7062357,7883392;6958647,8093695;6955765,8894565;6880864,9032845" o:connectangles="0,0,0,0,0,0,0,0,0,0,0,0,0,0,0,0,0,0,0,0,0,0,0,0,0,0,0,0,0"/>
                  <o:lock v:ext="edit" aspectratio="t"/>
                </v:shape>
                <v:shapetype id="_x0000_t10" coordsize="21600,21600" o:spt="10" adj="6326" path="m@0,l0@0,0@2@0,21600@1,21600,21600@2,21600@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0,0,21600,21600;2700,2700,18900,18900;5400,5400,16200,16200"/>
                  <v:handles>
                    <v:h position="#0,topLeft" switch="" xrange="0,10800"/>
                  </v:handles>
                </v:shapetype>
                <v:shape id="Octagon 6" o:spid="_x0000_s1030" type="#_x0000_t10" style="position:absolute;left:3490;top:4505;width:64176;height:849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DNqwQAAANsAAAAPAAAAZHJzL2Rvd25yZXYueG1sRE9Na8JA&#10;EL0X/A/LCL3VjTlYSV1FawURStG2nofsmKTNzobdaUz/ffdQ8Ph434vV4FrVU4iNZwPTSQaKuPS2&#10;4crAx/vuYQ4qCrLF1jMZ+KUIq+XoboGF9Vc+Un+SSqUQjgUaqEW6QutY1uQwTnxHnLiLDw4lwVBp&#10;G/Cawl2r8yybaYcNp4YaO3quqfw+/TgDX6/bT3k89G/bi0Y59y/HPMw3xtyPh/UTKKFBbuJ/994a&#10;yNP69CX9AL38AwAA//8DAFBLAQItABQABgAIAAAAIQDb4fbL7gAAAIUBAAATAAAAAAAAAAAAAAAA&#10;AAAAAABbQ29udGVudF9UeXBlc10ueG1sUEsBAi0AFAAGAAgAAAAhAFr0LFu/AAAAFQEAAAsAAAAA&#10;AAAAAAAAAAAAHwEAAF9yZWxzLy5yZWxzUEsBAi0AFAAGAAgAAAAhANh4M2rBAAAA2wAAAA8AAAAA&#10;AAAAAAAAAAAABwIAAGRycy9kb3ducmV2LnhtbFBLBQYAAAAAAwADALcAAAD1AgAAAAA=&#10;" adj="2388" filled="f" strokecolor="#a5a5a5 [2092]" strokeweight="6.75pt">
                  <v:stroke opacity="10537f"/>
                </v:shape>
                <v:roundrect id="Rectangle: Rounded Corners 7" o:spid="_x0000_s1031" style="position:absolute;left:4434;top:3652;width:62288;height:86610;visibility:visible;mso-wrap-style:square;v-text-anchor:middle" arcsize="187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ip5wwAAANsAAAAPAAAAZHJzL2Rvd25yZXYueG1sRI9Bi8Iw&#10;FITvgv8hvAUvsqZ6cKXbVERQvIi7Ve+P5m1bbV5KE2v992ZB8DjMzDdMsuxNLTpqXWVZwXQSgSDO&#10;ra64UHA6bj4XIJxH1lhbJgUPcrBMh4MEY23v/Etd5gsRIOxiVFB638RSurwkg25iG+Lg/dnWoA+y&#10;LaRu8R7gppazKJpLgxWHhRIbWpeUX7ObUdBt1zdz/er35/HpUpnssmJ3+FFq9NGvvkF46v07/Grv&#10;tILZFP6/hB8g0ycAAAD//wMAUEsBAi0AFAAGAAgAAAAhANvh9svuAAAAhQEAABMAAAAAAAAAAAAA&#10;AAAAAAAAAFtDb250ZW50X1R5cGVzXS54bWxQSwECLQAUAAYACAAAACEAWvQsW78AAAAVAQAACwAA&#10;AAAAAAAAAAAAAAAfAQAAX3JlbHMvLnJlbHNQSwECLQAUAAYACAAAACEAzgYqecMAAADbAAAADwAA&#10;AAAAAAAAAAAAAAAHAgAAZHJzL2Rvd25yZXYueG1sUEsFBgAAAAADAAMAtwAAAPcCAAAAAA==&#10;" filled="f" strokecolor="#fe0066 [3204]" strokeweight=".25pt">
                  <v:stroke joinstyle="miter"/>
                </v:roundrect>
                <v:shapetype id="_x0000_t21" coordsize="21600,21600" o:spt="21" adj="3600" path="m@0,qy0@0l0@2qx@0,21600l@1,21600qy21600@2l21600@0qx@1,xe">
                  <v:stroke joinstyle="miter"/>
                  <v:formulas>
                    <v:f eqn="val #0"/>
                    <v:f eqn="sum width 0 #0"/>
                    <v:f eqn="sum height 0 #0"/>
                    <v:f eqn="prod @0 7071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Plaque 8" o:spid="_x0000_s1032" type="#_x0000_t21" style="position:absolute;left:2656;top:2966;width:65843;height:87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dFWxQAAANsAAAAPAAAAZHJzL2Rvd25yZXYueG1sRI9Pi8Iw&#10;FMTvC36H8IS9iKb+YZWuUcRF8KCgrgje3jbPtti8lCba+u2NIOxxmJnfMNN5Ywpxp8rllhX0exEI&#10;4sTqnFMFx99VdwLCeWSNhWVS8CAH81nrY4qxtjXv6X7wqQgQdjEqyLwvYyldkpFB17MlcfAutjLo&#10;g6xSqSusA9wUchBFX9JgzmEhw5KWGSXXw80oOOebv5/b+kSjoh6axW7VsVvZUeqz3Sy+QXhq/H/4&#10;3V5rBYMxvL6EHyBnTwAAAP//AwBQSwECLQAUAAYACAAAACEA2+H2y+4AAACFAQAAEwAAAAAAAAAA&#10;AAAAAAAAAAAAW0NvbnRlbnRfVHlwZXNdLnhtbFBLAQItABQABgAIAAAAIQBa9CxbvwAAABUBAAAL&#10;AAAAAAAAAAAAAAAAAB8BAABfcmVscy8ucmVsc1BLAQItABQABgAIAAAAIQB5/dFWxQAAANsAAAAP&#10;AAAAAAAAAAAAAAAAAAcCAABkcnMvZG93bnJldi54bWxQSwUGAAAAAAMAAwC3AAAA+QIAAAAA&#10;" adj="1346" filled="f" strokecolor="#7bcf9d [2407]" strokeweight="1pt"/>
                <w10:wrap anchorx="margin" anchory="margin"/>
                <w10:anchorlock/>
              </v:group>
            </w:pict>
          </mc:Fallback>
        </mc:AlternateConten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2520"/>
        <w:gridCol w:w="2160"/>
        <w:gridCol w:w="2340"/>
        <w:gridCol w:w="2340"/>
      </w:tblGrid>
      <w:tr w:rsidR="00842C69" w:rsidRPr="00892435" w14:paraId="2A1050F5" w14:textId="77777777" w:rsidTr="00E526BC">
        <w:trPr>
          <w:trHeight w:val="1020"/>
        </w:trPr>
        <w:tc>
          <w:tcPr>
            <w:tcW w:w="9360" w:type="dxa"/>
            <w:gridSpan w:val="4"/>
          </w:tcPr>
          <w:p w14:paraId="042C1438" w14:textId="77777777" w:rsidR="00842C69" w:rsidRPr="00842C69" w:rsidRDefault="00842C69" w:rsidP="007E0909">
            <w:pPr>
              <w:spacing w:before="0"/>
            </w:pPr>
          </w:p>
        </w:tc>
      </w:tr>
      <w:tr w:rsidR="00A54885" w:rsidRPr="00892435" w14:paraId="5EC6C6A3" w14:textId="77777777" w:rsidTr="00CF1103">
        <w:trPr>
          <w:trHeight w:val="1438"/>
        </w:trPr>
        <w:tc>
          <w:tcPr>
            <w:tcW w:w="2520" w:type="dxa"/>
          </w:tcPr>
          <w:p w14:paraId="4EFE8BB6" w14:textId="77777777" w:rsidR="00A54885" w:rsidRPr="007C0995" w:rsidRDefault="00A54885" w:rsidP="007C0995"/>
        </w:tc>
        <w:tc>
          <w:tcPr>
            <w:tcW w:w="4500" w:type="dxa"/>
            <w:gridSpan w:val="2"/>
            <w:tcBorders>
              <w:bottom w:val="single" w:sz="48" w:space="0" w:color="CDEDDA" w:themeColor="accent4"/>
            </w:tcBorders>
          </w:tcPr>
          <w:p w14:paraId="1642B49D" w14:textId="77777777" w:rsidR="00A54885" w:rsidRPr="007C0995" w:rsidRDefault="00B61ACF" w:rsidP="007C0995">
            <w:pPr>
              <w:pStyle w:val="Title"/>
            </w:pPr>
            <w:sdt>
              <w:sdtPr>
                <w:id w:val="-1847859992"/>
                <w:placeholder>
                  <w:docPart w:val="BD3ADE5CCCA44E31851CB0299E15CF4A"/>
                </w:placeholder>
                <w:temporary/>
                <w:showingPlcHdr/>
                <w15:appearance w15:val="hidden"/>
              </w:sdtPr>
              <w:sdtEndPr/>
              <w:sdtContent>
                <w:r w:rsidR="00A54885" w:rsidRPr="007C0995">
                  <w:t>Menu</w:t>
                </w:r>
              </w:sdtContent>
            </w:sdt>
          </w:p>
        </w:tc>
        <w:tc>
          <w:tcPr>
            <w:tcW w:w="2340" w:type="dxa"/>
          </w:tcPr>
          <w:p w14:paraId="1817A94E" w14:textId="77777777" w:rsidR="00A54885" w:rsidRPr="007C0995" w:rsidRDefault="00A54885" w:rsidP="007C0995"/>
        </w:tc>
      </w:tr>
      <w:tr w:rsidR="00A54885" w:rsidRPr="00892435" w14:paraId="675FC95B" w14:textId="77777777" w:rsidTr="00E526BC">
        <w:trPr>
          <w:trHeight w:val="794"/>
        </w:trPr>
        <w:tc>
          <w:tcPr>
            <w:tcW w:w="9360" w:type="dxa"/>
            <w:gridSpan w:val="4"/>
            <w:vAlign w:val="center"/>
          </w:tcPr>
          <w:p w14:paraId="0ABF48FD" w14:textId="77777777" w:rsidR="00A54885" w:rsidRPr="00892435" w:rsidRDefault="00B61ACF" w:rsidP="00E526BC">
            <w:sdt>
              <w:sdtPr>
                <w:id w:val="955684426"/>
                <w:placeholder>
                  <w:docPart w:val="F3EC1261FF3641EAA9229EB79D882E91"/>
                </w:placeholder>
                <w:temporary/>
                <w:showingPlcHdr/>
                <w15:appearance w15:val="hidden"/>
              </w:sdtPr>
              <w:sdtEndPr/>
              <w:sdtContent>
                <w:r w:rsidR="00A54885" w:rsidRPr="00892435">
                  <w:t>To update images, single click with the left mouse until they are selected.  Do a right mouse click and choose Change Picture from the shortcut menu.</w:t>
                </w:r>
              </w:sdtContent>
            </w:sdt>
            <w:bookmarkStart w:id="0" w:name="_GoBack"/>
            <w:bookmarkEnd w:id="0"/>
          </w:p>
        </w:tc>
      </w:tr>
      <w:tr w:rsidR="007D1ADF" w:rsidRPr="00892435" w14:paraId="30A70948" w14:textId="77777777" w:rsidTr="00E526BC">
        <w:trPr>
          <w:trHeight w:val="1275"/>
        </w:trPr>
        <w:tc>
          <w:tcPr>
            <w:tcW w:w="4680" w:type="dxa"/>
            <w:gridSpan w:val="2"/>
            <w:vAlign w:val="bottom"/>
          </w:tcPr>
          <w:p w14:paraId="60BC91C8" w14:textId="77777777" w:rsidR="007D1ADF" w:rsidRPr="00A8442F" w:rsidRDefault="00B61ACF" w:rsidP="00A8442F">
            <w:pPr>
              <w:pStyle w:val="Heading1"/>
            </w:pPr>
            <w:sdt>
              <w:sdtPr>
                <w:id w:val="-496043346"/>
                <w:placeholder>
                  <w:docPart w:val="BAF803B2536F4ACF94FF711A42009E66"/>
                </w:placeholder>
                <w:temporary/>
                <w:showingPlcHdr/>
                <w15:appearance w15:val="hidden"/>
              </w:sdtPr>
              <w:sdtEndPr/>
              <w:sdtContent>
                <w:r w:rsidR="00A8442F" w:rsidRPr="00A8442F">
                  <w:t>Appetizer</w:t>
                </w:r>
              </w:sdtContent>
            </w:sdt>
          </w:p>
        </w:tc>
        <w:tc>
          <w:tcPr>
            <w:tcW w:w="4680" w:type="dxa"/>
            <w:gridSpan w:val="2"/>
            <w:vMerge w:val="restart"/>
            <w:vAlign w:val="center"/>
          </w:tcPr>
          <w:p w14:paraId="3D318ACF" w14:textId="77777777" w:rsidR="007D1ADF" w:rsidRPr="00A54885" w:rsidRDefault="006511EE" w:rsidP="00E526BC">
            <w:pPr>
              <w:jc w:val="lef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99E96F9" wp14:editId="692037AF">
                      <wp:extent cx="1534795" cy="1315085"/>
                      <wp:effectExtent l="19050" t="0" r="27305" b="94615"/>
                      <wp:docPr id="28" name="Group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34795" cy="1315085"/>
                                <a:chOff x="0" y="0"/>
                                <a:chExt cx="1534795" cy="1315085"/>
                              </a:xfrm>
                            </wpg:grpSpPr>
                            <wps:wsp>
                              <wps:cNvPr id="34" name="Oval 34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885825" y="0"/>
                                  <a:ext cx="648970" cy="6489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alpha val="16000"/>
                                  </a:schemeClr>
                                </a:solidFill>
                                <a:ln>
                                  <a:solidFill>
                                    <a:schemeClr val="accent1">
                                      <a:lumMod val="20000"/>
                                      <a:lumOff val="80000"/>
                                      <a:alpha val="28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3" name="Picture 23" descr="Bowl of soup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2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200025"/>
                                  <a:ext cx="1115060" cy="1115060"/>
                                </a:xfrm>
                                <a:prstGeom prst="ellipse">
                                  <a:avLst/>
                                </a:prstGeom>
                                <a:ln w="15875"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a:ln>
                                <a:effectLst>
                                  <a:outerShdw dist="101600" dir="2700000" algn="tl" rotWithShape="0">
                                    <a:prstClr val="black">
                                      <a:alpha val="37000"/>
                                    </a:prstClr>
                                  </a:outerShdw>
                                </a:effec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580D9D" id="Group 28" o:spid="_x0000_s1026" style="width:120.85pt;height:103.55pt;mso-position-horizontal-relative:char;mso-position-vertical-relative:line" coordsize="15347,131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lpebeAwAA9wkAAA4AAABkcnMvZTJvRG9jLnhtbKRWUW/bNhB+H7D/&#10;QOi9kWXHiSvELrZkDQZ0a9Cs2DNNURYRiiRI2nL+/e6OkuzETdK1D3F01PH43Ud+H3X1Yd9qtpM+&#10;KGuWWXE2yZg0wlbKbJbZ138+vltkLERuKq6tkcvsUYbsw+rXX646V8qpbayupGdQxISyc8usidGV&#10;eR5EI1sezqyTBl7W1rc8Qug3eeV5B9VbnU8nk4u8s75y3goZAozepJfZiurXtRTxc10HGZleZoAt&#10;0q+n3zX+5qsrXm48d40SPQz+AyhargwsOpa64ZGzrVcnpVolvA22jmfCtrmtayUk9QDdFJNn3dx6&#10;u3XUy6bsNm6kCah9xtMPlxV/7+48U9Uym8JOGd7CHtGyDGIgp3ObEnJuvbt3d74f2KQI+93XvsX/&#10;0AnbE62PI61yH5mAwWI+O798P8+YgHfFrJhPFvNEvGhgd07mieaPN2bmw8I54hvhdA4OUTjwFH6O&#10;p/uGO0n0B+Sg52l2PvD0ecc1g5BYoRTkCNkI7pMVD4EZe91ws5G/BQcnEZrHXMB8lIxB6Kc9I3Ox&#10;mC+mQNspoxfni/eXcJyR0P4ZCw+s8NL5EG+lbRk+LDOptXIBe+El330KMWUPWQTZalV9VFpTgPKT&#10;19ozaHGZxX2RpmrX8DRUXEwmpB5YlMSK2QQhHBfS5q3aXAhpYqqvt+1ftkoLgLjTAryEYTwmBGVx&#10;GOYHNFMcJm5fQQNIEQ7Rnxgn7uOjlghSmy+yBiXAgZ1St2NbaeVjoKHhlUzD8wHQCRFUECvXwOpY&#10;O3X6Qu20LX0+TpVkYePkyWvA0uRxBq1sTRwnt8pY/60CGujvV075A0mJGmRpbatHOP8+6mubnJQb&#10;0VgwUhH9eKhBe6srp0QJf71ZwdOJCN82dZgVt15mfZH2u2q03D9s3TvwVcejWiut4iPdEdAzgjK7&#10;OyVQnxgc9DydDXqG17gqw5FKBgHd/W47zWzNAhoxcDRMTYVAZ0q8pvSn6TmGT1CsQZaoOeZt/FfF&#10;hhwHbQI3D1/2BACSZ4b/DQ7TZXJjxbYFRaXb0UsNXFgTGtB/xnwp27UEs/d/VgXYB9zMEQwfWpXS&#10;YH8gHy++gFel5+hlFA2eDYQ+oE00vGBa4EpgSqhesC6qMl4DBTj/Re9aRR9g7Z+xLW1YhzfM4nKe&#10;jvax+7ygMmzz/1jNibKPLK43lUGpYK1Y3W6j9PdN1bFKof8WE/RLOFUKdnJ6iZYBEdcb+GaKGvbl&#10;yfYnlaM5jw681lw8UINHrjfDQiS+ZPiDA4+rE7fJEAgY7WLaN3qETSWp09cFJfdfQvj5chxT1uF7&#10;bfUfAAAA//8DAFBLAwQKAAAAAAAAACEAu/jiwp0cAACdHAAAFQAAAGRycy9tZWRpYS9pbWFnZTEu&#10;anBlZ//Y/+AAEEpGSUYAAQEBAJYAlgAA/9sAQwAIBgYHBgUIBwcHCQkICgwUDQwLCwwZEhMPFB0a&#10;Hx4dGhwcICQuJyAiLCMcHCg3KSwwMTQ0NB8nOT04MjwuMzQy/9sAQwEJCQkMCwwYDQ0YMiEcITIy&#10;MjIyMjIyMjIyMjIyMjIyMjIyMjIyMjIyMjIyMjIyMjIyMjIyMjIyMjIyMjIyMjIy/8AAEQgAtwC3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94Tpn1p1NXhBQKZA6kPSmNNGn3nVfqaia+tR1nT86AsyelqsNQtCeJ0/OpVuYH+7Kh/Gi4WZLRQC&#10;DTJZFiiaRzhVGTQ2krsRn6hcukgg2hfMIAkzkKD6+h9KqSWyxRbVHTnPrWpFBvhdpl+eXlgew7Cq&#10;DOUm+yzcMRmNv74/xFc7WvNLrsXFnIeIPDsWpusyN5MwwC4Gcj3rGg8KwLGou38yRGPKDaGHbNd7&#10;cw5FZU0eG6Vy1MPTcua2ppyxeplW1rDYw+VbqUXOcZNPLFqllGKhIxVrRWRrFdiWNavQKNyj1NUU&#10;fFamlKJLpXc4VOfxraJTWl2dXbxiGGNQO3NOAJd1J4I4quLtPLUA5YHmqLeJdLTURbNcgS/dPHAP&#10;1radWEEuZ2OeNGpNvlTZsH+Fh24oyA+P7wqASK6OmfcYpXnVVWT061dzOzJAcxnn7vHWs+4+VyM+&#10;9WzIAzAEfMMiqNy4Y5FKWxUVqET4PWiqySYaipTLcS7PqwXiFM/7TVmzX9xJ96UgegOKQhQOazbu&#10;/tLfO+QZ9M1jVrRgrzdkaQpXdoq5I8pzySajL1ky69AD+7iZj71VfX5Af9QoBIAPWvNnmmHT+K52&#10;RwlVrY6JWqaN8GucXWbj/nktWYtZbcFaIZPYHms45xhura+Q3gqvY6y1uHB4Y/nWmrfaFUSchSGH&#10;1FcvaanCxAbKH3FdFZyq6gqQR7GvSw2MoYjSEk/67HFXoTh8SsaWc1Sv7NLuEo+QeqsOqn1FW1pS&#10;Pyrtkk1ZnKc9byySiW3uAPtEBw+OjDsw9j/PNQ3EGe1W9dlj0ww6ow+RT5UvupPB/A/zNZ1xr9gp&#10;YNuAUEs2OB9fSuRyjFuMnsaxdypNCBVF1wax9U8YiWR0swqRdA7DLfUCqdprU9xEsZmij+cDcwJZ&#10;s1xLG0ZVORff0KhUjex0aKC4XIGfWta3kSNYwvbr71kQ2ziRWY5yOTVwDy1bPQciu1Ox02voLq+s&#10;JYWkro2ZH4UZ71xdlHJdTggFnc8f1NTa3cG91Mop/dpwP61seH7GS3uFkcY3x/KPQV4tVyxmJ5Ps&#10;xPeoxjg8Nz/aZ1cN1iKHacjbgnNSm4bDJyQeQKz4vlRozyU6EVI3zKsi54OCAa95PQ+dklctveM0&#10;aOp+7jNPMvmI2OvWqLHbKOm1vQ9KRJUgfDyAbem44zTuTYn3YbNFMkIY5Vsg8giigVjldQ8QNeYF&#10;oSsRH3iOTWRsklccFiTyadbxebKsYI3N0Fduvh9NF0sTqrz3LMNxz90f7NfGKFbFuVWT0jq/+Ae6&#10;508OlBbswbXw+zxLJNMkYP8ADjLflV2HRrRhlZWcDqQOKvyQ27BWdSSAeM+vXPrUenSXEt/9kFos&#10;UI4jcNwR9KwU6cpKEIq4nOe7ehXl0G1cg/aJ0C9kwKuxaEssAltysgx0B5q9NJbbZbeRBIpOG/hx&#10;7DHaltLaztLZTbJPbrn5X3M6j25J4rthh6E24Sadui0t89UczrVFqigdMkiGXhdR6laat/FYXEaG&#10;RkZzgfKdv4npXQjUJYV/fIroekiHg1RuRDOfOgxsbqPQ1FbAUaXv0JO66bP1/wCGCNepP3ai0/A1&#10;7G8W4XBwHHb1q6RkYPeuLsb+dL54pIvL8s7kcNkEV1v2qNbP7SxAQLuJr38qx0q8XTqfEvxR5uJo&#10;qErx2Z5/rvilptV/s27tUNnBKyygHLOMFcj065xV2+bQ9SsUi1K7jW4i+R5EI3OMfK+B1BBB/HFZ&#10;N5ptrqMcOovdLAZ5mkmLHJMZbjaPXHb3rEnaG712RkTbHNJhFXjao4Xj2AFcNXEVYSkp2lzPRPt8&#10;u2n4nLqnZkB8Lfa9SSDS7oXcLkl3EZUxjPUg1o2HgO52NJdSqiK+NqHO4fXtXZ6GmlaNbYQs8zjE&#10;khTBI9MZ4q4dQshE+B8rHKrXbRwFLlTqb9k9DSNPujNeERFQM4AAFVNSfybWZsgELV4zRyAKclgO&#10;OOMVn6psuIz5Z6jHI4zXXV+B8p20Wudcxymn2Ju7hgrZO0sfeuzjTbDA5wNoC9OKo2Fmlgofdkvj&#10;dx1qxc6hb2sWJGwvUZ7Vz4TDqhDXc68ZinWlpsX/AJROrnOGH45qC4vbext5DPKIz6Hqf8a5a/8A&#10;F8mDFZoQR/y1cc/gK5me7luZN80xdj1JOa3lXS2OWNFvc6jUvFxdfKsoyNp/1jf4Vzk99c3EvmTy&#10;szH1aqxCkcMfrUlnZtd3IRARjkk9a45TnUdkdUYwpo63wlcTySTREkxBc8ngGir+gwHTYSjoFU8k&#10;45Jor0KS5YJNnDVfNK6K/he0+2XL8hdibiCRn8BXeJL9rR7ORCVCA+aCMEdiO+azbzQbN5TLHGYJ&#10;eu6HgH6r0/LFJZQzWd0GeVZU27OTtIH414+Hw1XBz5HC8Xo2tbrzW6N61WFdcylZrZf8Ex9StHtt&#10;TRXWXgEiRJMKenUVNHPdwXEMltDHIAfm3ORx+ArfNtDeWga+iVXDNtMZJwM8c49MZp62FhDDuEzF&#10;c4yCD/SuCrlFSnX9pSkuVaq72NI4uMqfLJO78im+mC7Pm5tpJZF/egDbk/Q5/nU2xrWxktmKnONq&#10;Kc7aX7LaPhkumA7cVILK3xzLKw9h/wDWrojRnKTnGKUnfVSVtfIz50kk27LyM1ZnidVRfM3H7hGQ&#10;1F+4tb1Cq7BIgLJ6etX0FvYRlLG3jQnPzMehP5ms6S2WWfz7mR5pO4Hyr9PXH5Vl/Z2JVP2cHeV0&#10;79I/N6u/krGka8ObmlovxY+0i3ySPlcA8vn5as6nvvbEW8ZYQsNpIHLetVZnkcRxphRuAVQMAV0c&#10;cKrEoIGQK9nAZdHDptu8nu/0RxYivztM86u/C8hXNu21u4YZFYK+Grr7eJbhnOxspg42mvZDEh7C&#10;qtxYQSDJQBvWt5YCmpc6WpzqSvexwMWmTDk3U3IxgtVHUv8AiWsqNczMz84Z+K7a6svJRmAzjkCv&#10;NdY10yzmOdYtiNwpUHH4muHG1PYw5U7Sex6+XUXWndq8Vubum241Gz8yK5nXDYI39DUskE0bbUvX&#10;kccEAAgVgJqslyi29ogt4D1WPjNa0SwWVuGlkAHdia7KMHyLmepy1pR9o+RWRYKXIiYNfBWxkK6j&#10;8gemfSuZ1SWWO5MM03myFc7Q4JUZ746VuPqpuY2jtIwQRjdIuc/hVKz8OQkhpwxbHPYH16VU6fNo&#10;hQnyu7MAYLYbJJ/hqdbO4mGFXaK29R0eC1vNMmRQF88xnHHVT/XFb0FlGv3VFRGgvtGjrPocZFoE&#10;7urSM20VrWulSWJaS3wzNglW74rpharjpT1tEBHFaqnbYyc77lCHVd2VuIpI2PcjIorWW3jH8OaK&#10;u0iLo6WYYaqzAHqAa0pkyMiqLrzXRJHNFlfyY85CgH2p2zHSSQf8DNP20YqC7jCGH/LSQ/8AAzUT&#10;KCeefrU54qJqQ0QkD0qJqlc1WkfApFIa8jwIbhV3GNlAGM8kgH9K6ZJNwztI9M965K8mK2GwfxSx&#10;5/76FbsF6GRRmnCVmRONzSzzUchIViOpHGTUJkXh5ARtzjjmsjUdZlRC0FpcSnOAqIRVyloZpanI&#10;694gFrcSo0snnISDlsAVx/8AoeqTtPcW5XPO4ng//XrrdU07UvEE7SPpENue7tDuc/jU1j4U8hzv&#10;t2YAcGTrnPp6dK8ahgZQm5Tlc9qvjoShGNJWa3OftraRyqWVsVQcB2FacOh+Y3m3UrOc4wa6iDSv&#10;KXy1j2KvTA4q0mn/ADZyflGNp6V6ajZHm36mRa2EcIwkYFW1gPpWtHbKv8INS+SuOgquUVzkvEVs&#10;y6QJQOYZY5fyYZ/StmKA+nWptXsxdaVdQEffiZf0qSycTWkMq/deNWH4jNK2o76DBBjtTvJ56Vax&#10;1oxVWJuVBHRVwLRRYLm91qvLBnlan7UZrU5zOKEHpTSKlvVkCFo2wa5+51DUYZCoSJx7gg/zrOcl&#10;E1iuY1nNQO4FYzapfsceTGvvyaj8y+uCq5wWOMKOtZ86L5TQnukjHzN+FRqryASSkRRnkZ6kewps&#10;cCWnJIkuO7HkJ9PU+/5etMfLsS7kk0PzKXkOkngChVi34Ibc57jnpUUmoTkEB9qnsvAqKWaCL7xF&#10;Z8+rWqnAG72WsauIp0leckjSFJzeiuXjO56ux/GmeYc/eNZR1ZnOIrcE9snNSh9Tk+7ZN+ETVxPM&#10;6L+G79Ezo+qT66GmkrDoxH41ZivbhD8srfnWOBqq/wDLk/8A37akS/kRsSQEEHnB6Uv7WoRfv3j6&#10;ph9Tm9rM6iHUnOBIqt79K0I2jlX5Dg+hrlbe/hcjLFT/ALQrftHBAIOfcV6GHxVKuvckmclSjKG6&#10;sXSuDgjml296njAdcNyKbLGYxnqvrXVbqYX6Fd4gwwe4xWdokQj0mGED/UFoQP8AcYqP0FauRxVD&#10;S3Bn1GEDHlXRH/fSq3/sxqWtSr6FopyaNnFTkCk28GnYVyELz9aKkx39qKB3NPtRUc8SzwPEzOod&#10;SCUYqw+hHIp23hRk8e9aGIMu4YqhPZqxztrRppGaTSY02jCezUfwiopQtpDlQPMkBA9l/wDr1tSR&#10;e1YGqyf6c69kwo/Cs5Ll1NYvmdipJIWJJPzH2rI1DVEt8xodz+gPT60/VdQFtbmFB++cg7v7o5/n&#10;XOwxNcThM4zyzHsO5rwMfmEoy9jR+LuerhsKpLnnsR3Vu+rSxyTsdsL7wc4VTWjb2OQDGgK9pJiF&#10;B+gJ5/WpYIhIm9V/cI22NT/E3qf8+gq8kQzvclmPc14FfEcnxO7/AK/r/I74xX2dBIrRyuDqMaD+&#10;4m8D8guKsRaUzN+5uY5GPpIVP/j2KvGwS1smvL65itbdRks/YdqjZbWQAQ3DOT0Jjwp/XNFWFeMV&#10;KtCye3vWf4t/kZxqRbag/wAP+B+pGRf2LgPJcR+gYnB/pU66iZMLeQRXC+pUAiiK+1C2uktJI457&#10;Y5V0kO4g5GAPbrVzV9HFrF9ptyRGPvoeSPpWsFifZyq4Wbaj8UX0/R/g/IycqfMo1UrvZr+ror/2&#10;PZ3yGSwk2OOsb9v6/wA6rxm606bYQVI6qehqGGRopFkjYqw6EV0cflazp2XAEyZHHY/4Gnh408dd&#10;0P3dZa6bP07MKrlR0n70H96LGnX0d0uPuyDqtaeAVwRkHqK4tC8MmVJV1NdXpt2Ly2DH768NXuZN&#10;m0sQ/YV/jX4/8E83G4VU/fhsV7hDBJt/hP3TWbbS7Nfu4gMCS3jmz6nLKf0C1vXybrVm7p83+Nc7&#10;JFImv204jfy3tpI3YDgHKlc/+PV7stGcsHdGzkUv+NRIT6VKAe4poT0ADJNFPCnGcZNFMVy3RSUt&#10;WZhS0lLQAhGa5TW1MWovno3IrrKyNfsWurXzYl/ex8georKqm4OxrSklPU8xv5jPdyPnjOB9KksO&#10;La6IxuKAD8Tg1j31reySugnELxy5RlGQQOzDv3rZ0olG2S4PmLtYgfrXwilapzServ8Aez6feFkt&#10;NDWSzW1tbOMD70Xmk+pY/wCAFE8Lyx7Y5WiP95QD/Or1yPM0uylGA0WYX/Dp/L9aqOzJGSqFiBna&#10;vU1w4+LjXuuyt9yFSd4ff+Ztpax69oS2U+ySaMAMrjAfH+fzpIdAugAoiWNQMD5h/Suf8+SJUvjO&#10;9oqjkSYUfjWza6zcwW6xxPH5SjCjYAB+Vd/1nCYhReNUrrS62du/n6HI6dWDfsbWfc09N0hMJdXA&#10;kRwT+7bgqQe+D/KsnW7uHw/o9zB9su7xppCyrPJ5joCRwD12jtmq134gvp7Yy20wlU9BFgZ7dawo&#10;fIm1GQyy7rlsMUMhJA6dCfrzXW8xwtGg6WFg/Nvczjhas6inVl6Eltqk1wiPb2rNHvKsWO0jBxnB&#10;69zXY+HWY/aBn5flP481z2BGuQCcDoBWzompW8OmyGZHt7klmMEwCyFQdoO3OcZ7muTJYp4tVUrR&#10;jdv7jfGu1Lkbu2Q36pFqVwEAG5txx3JFXtDuDHequflfgisP5AzeXGsasxYKo4GTmtLSYs36MC2S&#10;QOpxx7VwRrf7f7Wl1ldfeaVKf+z8sux1t4QtlOT0EZ/lWUMeQSCAAcZA5NXdSlHlLBnlzlv90dfz&#10;6VQhOYJGY7MscMOhGK/SnufOwWhOJALdXZirdOvWpJmGFYhhyCR7VAjKlq2XPLHaW7/SpLg7rdFB&#10;UZA4buaOg+ot7J5WG3MB3VetFNumYiM5AUj7jdaKUr3HG1jT70UUVqYC0UnanUAApGAKkGlFIThe&#10;uPekBxPiXw0Z5Hu7Jf33WSEfxe4rlbcFHwwIYHBB7V6rcKHTJyCDgEdq53UrG1uZC08ZEmOJ4hyf&#10;94d6+fzPJ1WbqUNJPp0f/BPXwePcFyVNUVtKuIpYntp/uuMN7+h+tNu7KaxTzT+8h7SIM/pVf+y5&#10;0G63ZbiP1jOT+I61Lbajd2jfu3PXlWFfPVmklRx0GmtpLf8AyaO9K7c6Ek79P62M7ULVNQi8iYZj&#10;OCR64OalVVijCKMKBjFaj6uJv+PmxhkPqOD+dNN5pxH/ACDT/wB/TXI8PRatCsreakvyTNFOe7h9&#10;1v8ANHOXGo2em27bsRxx8EAHAqHSRaarqMl1YRySzkbWYKcYz+VdG89g440mBv8ArqxcfkaQ3tx5&#10;Qih8u3iAwI4ECCtVHCU4PmqNt/y3/VIh+2lLSKS8/wDgXLcEVvpY868ZXnH3IlOSp/xqjd3D39x5&#10;0iKuBhRjkD61TuESMfaJJnRY8sxzwfr61o29pJMu5FJUdWPAH4nioqYqdSCw+GjaL6LVt+b6jVOM&#10;Je0qO7/IhROa27AxafB9sn4HSNe7n2rHn1LTtN6ut3cdkT7gPue9TWEs96z3tw43r8qZHyr7D0r2&#10;MoyWcKir4jS2y/z/AMjixeKU48kNu5tQSPKj3MrbZZWxnqFHZRU0YAtcBsAk5OOD9Paq1tITbSkF&#10;eGwVPCjgVYgLi1JPy4Y4B6Y9q+uTPLaFO1bRB8vOQAR1+lSSMBbKNykkAc9/pUMZ/cFiVypIGegF&#10;SR/vIcMqEodvPYU0IkkGbaMN8uFGQRmio5Wd0AikXYvykE8iihgjT7UZ5pO1FaGQ7tRSUvegQvRf&#10;rTZGIXgZ4pTnIUEAd6il5bbg5I4apY0DgLEF7e9Yl8CrdCMVtNgzghSGJ9eCKpX6q2Sh5/un+lS9&#10;i47nNT43pLyjEdU4IxxSPdXKqfMeKfbwRMgJH49anu4mLsXGMZwKpyg/O56HIFYyipK0ldGydtUB&#10;u4SxWSwIx1MM3/xQqNrqwLBtl6g6YwrCoOQwHP3efpULZ2xj35rhnlmDnvTX5fkbrE1VtJkouLKO&#10;5aUz3jRnAMRiXA+hz/PNSNq+nL9y1unP+06gfyrLkzgn1NV3zzUrKsGv+XaH9Zq/zGrJ4gcAi3sb&#10;eL3fMh/Xis681O9vP9fcu6j+HOAPwqse1RSPsHHU11wpU6StCKS8lYyvKb1dySPLToigb2ICnFdZ&#10;aTiCMQDDbT91vX1rm7AYusumfk5bP3ak1DVRpqeYpWQu2FBOCfrRKooJyexrGnKo1CO52EN6ssbJ&#10;tAw2NrcAVY80G3SBfnwTwTyorhtK8RJd3PkyqI2c8dw3t9frXQwykM20AqTywxkCnSrxqx5osmtQ&#10;nSlyzVjejcrZiONSzlj8rHpzUlmy/Y33An5uV7isaC5nzJHuwuR+8HpViCZ44JndwilgDID1444r&#10;ZSMHE0hKp08HZvG47UGcjnqfeiq1o6COR5WwNwAkH06UVVxG9xRSf4UDGS2Bkjk4rUwJB0NKOlV3&#10;njgdWnuI41dhHGrkLlj0AJ6k+lWBQmA0lfNHBLYxVctJ9qX5g4P8PpU7BvMI45HWqMYg/tAeU3zc&#10;98g+tSyokvmYuxvYPn+72PpUP3r0G4wTt4wPXtSLcQ/bvLt0XdGPmY8DHrVYFZNSZkJnXBzkcKfX&#10;6VLZaRSlQyTMjROGycKOR0qncRnLFhgKRla3/LiDzXTyF8cqM4HFc5M8k9zcSwrvIChYR3Y/0qXo&#10;Uncqup2Ox6E4FVpF5UYII6iq6a405l86yeNYmCYU8k/Q4qmfE1hKztuddnDAoTj8qi6LsyxIOv1q&#10;s9Uz4isZQ/lGSTacHCH+tUJdblmdo7W3DYHDM39BSugszUdgo56VntdIbsR4bPY46/Sq3+kz3OTJ&#10;uQDlc9DV+O1Ilby356jPNRJ3NIqxPeapBZMskobzCAUVT196yrx11+MCJykw6IfWqerQyzXrSQoX&#10;VAFIHPqak0GK4OqIwVo9n3vMXHHSvPqVKkqnI1oexRpU4UvaRfvLUs6PpN9Z6ikl0F/djcg3DDt2&#10;GRmuyjvkNy6yBo2XuTww9f5j8DWPf6c+qW81qbry4JAF/dfeGDyO+ckVZe+shcxrFMJJ1KxbOXYc&#10;9wMkcjqeldlKnGkrRPNxGIlWlzTNyPAlc4xnnbjg1YhlVAwHBLcK3QVlkzJqe5N8kbR4x8uEIPr1&#10;5yPy7d7o+8sm0CRhhq3RzM0LaXy1dQApDZAI4B7miqSttOPM4x3oq0yTte9L6/SiitzmFKIxUsoJ&#10;U5GR0PrUo7UUUIGQsoMjyOflHGKqArGTKUUzn7oHA5ooqWXEporz3c5uQVkQbVWM8N6VZs7XFxcS&#10;uoXeBmPggnJoopRQ5PQY0KmG58+MJCy5KoemPSqWmWqeXcrCT+8+5I4G5R6cUUUNe8kNPRmJ/ZEA&#10;lvERibgn5Hbt7Y6de9ckmlIbm4WQgTMRgjpjPWiisZJGqZWg0hI9RmVyAxA2hen1qZNOEd+zsoBK&#10;9qKKQ7kr2yJcqWJGeoB61beBTLCxO0cgEHr9aKKllIke2RpELLww5IPXFSPAPOH2hE5UgMvcf5xR&#10;RRZWHzMsvCrTh8YZhgMD1I9aGSI3MZkhCtkliuPm47/lRRTIJZJUCg4C/Lw2P89KmyAF4+XtzRRQ&#10;mBV1C7mtlg/c+dEzESMGAKDBx9ecD8aKKKmbaY4q6P/ZUEsDBBQABgAIAAAAIQB2uq+m3QAAAAUB&#10;AAAPAAAAZHJzL2Rvd25yZXYueG1sTI9PS8NAEMXvgt9hGcGb3aT+qcRsSinqqQi2gnibZqdJaHY2&#10;ZLdJ+u0dvehleMMb3vtNvpxcqwbqQ+PZQDpLQBGX3jZcGfjYvdw8ggoR2WLrmQycKcCyuLzIMbN+&#10;5HcatrFSEsIhQwN1jF2mdShrchhmviMW7+B7h1HWvtK2x1HCXavnSfKgHTYsDTV2tK6pPG5PzsDr&#10;iOPqNn0eNsfD+vy1u3/73KRkzPXVtHoCFWmKf8fwgy/oUAjT3p/YBtUakEfi7xRvfpcuQO1FJIsU&#10;dJHr//TFN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VmWl5t4D&#10;AAD3CQAADgAAAAAAAAAAAAAAAAA8AgAAZHJzL2Uyb0RvYy54bWxQSwECLQAKAAAAAAAAACEAu/ji&#10;wp0cAACdHAAAFQAAAAAAAAAAAAAAAABGBgAAZHJzL21lZGlhL2ltYWdlMS5qcGVnUEsBAi0AFAAG&#10;AAgAAAAhAHa6r6bdAAAABQEAAA8AAAAAAAAAAAAAAAAAFiMAAGRycy9kb3ducmV2LnhtbFBLAQIt&#10;ABQABgAIAAAAIQBYYLMbugAAACIBAAAZAAAAAAAAAAAAAAAAACAkAABkcnMvX3JlbHMvZTJvRG9j&#10;LnhtbC5yZWxzUEsFBgAAAAAGAAYAfQEAABElAAAAAA==&#10;">
                      <v:oval id="Oval 34" o:spid="_x0000_s1027" style="position:absolute;left:8858;width:6489;height:64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oB4xAAAANsAAAAPAAAAZHJzL2Rvd25yZXYueG1sRI/RagIx&#10;FETfBf8hXKEvpWa3VZGtUbRYEIoPuv2Aa3KbXdzcLJtU1783hYKPw8ycYRar3jXiQl2oPSvIxxkI&#10;Yu1NzVbBd/n5MgcRIrLBxjMpuFGA1XI4WGBh/JUPdDlGKxKEQ4EKqhjbQsqgK3IYxr4lTt6P7xzG&#10;JDsrTYfXBHeNfM2ymXRYc1qosKWPivT5+OsUHCjLn/NyerKbr8leh7XV5dYq9TTq1+8gIvXxEf5v&#10;74yCtwn8fUk/QC7vAAAA//8DAFBLAQItABQABgAIAAAAIQDb4fbL7gAAAIUBAAATAAAAAAAAAAAA&#10;AAAAAAAAAABbQ29udGVudF9UeXBlc10ueG1sUEsBAi0AFAAGAAgAAAAhAFr0LFu/AAAAFQEAAAsA&#10;AAAAAAAAAAAAAAAAHwEAAF9yZWxzLy5yZWxzUEsBAi0AFAAGAAgAAAAhAMf2gHjEAAAA2wAAAA8A&#10;AAAAAAAAAAAAAAAABwIAAGRycy9kb3ducmV2LnhtbFBLBQYAAAAAAwADALcAAAD4AgAAAAA=&#10;" fillcolor="black [3213]" strokecolor="#ffcbe0 [660]" strokeweight="1pt">
                        <v:fill opacity="10537f"/>
                        <v:stroke opacity="18247f" joinstyle="miter"/>
                        <v:path arrowok="t"/>
                        <o:lock v:ext="edit" aspectratio="t"/>
                      </v:oval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3" o:spid="_x0000_s1028" type="#_x0000_t75" alt="Bowl of soup" style="position:absolute;top:2000;width:11150;height:11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NblxAAAANsAAAAPAAAAZHJzL2Rvd25yZXYueG1sRI9Pa8JA&#10;FMTvBb/D8gRvdaOWotFVglCo9NAa/5wf2WcSzL4Nu2uM375bKHgcZuY3zGrTm0Z05HxtWcFknIAg&#10;LqyuuVRwPHy8zkH4gKyxsUwKHuRhsx68rDDV9s576vJQighhn6KCKoQ2ldIXFRn0Y9sSR+9incEQ&#10;pSuldniPcNPIaZK8S4M1x4UKW9pWVFzzm1Hwc86ypDu/3eZugafjl+t2+eFbqdGwz5YgAvXhGf5v&#10;f2oF0xn8fYk/QK5/AQAA//8DAFBLAQItABQABgAIAAAAIQDb4fbL7gAAAIUBAAATAAAAAAAAAAAA&#10;AAAAAAAAAABbQ29udGVudF9UeXBlc10ueG1sUEsBAi0AFAAGAAgAAAAhAFr0LFu/AAAAFQEAAAsA&#10;AAAAAAAAAAAAAAAAHwEAAF9yZWxzLy5yZWxzUEsBAi0AFAAGAAgAAAAhAPVQ1uXEAAAA2wAAAA8A&#10;AAAAAAAAAAAAAAAABwIAAGRycy9kb3ducmV2LnhtbFBLBQYAAAAAAwADALcAAAD4AgAAAAA=&#10;" stroked="t" strokecolor="#ffcbe0 [660]" strokeweight="1.25pt">
                        <v:imagedata r:id="rId13" o:title="Bowl of soup"/>
                        <v:shadow on="t" color="black" opacity="24248f" origin="-.5,-.5" offset="1.99561mm,1.99561mm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D1ADF" w:rsidRPr="00892435" w14:paraId="0048871B" w14:textId="77777777" w:rsidTr="00FE4078">
        <w:trPr>
          <w:trHeight w:val="1275"/>
        </w:trPr>
        <w:tc>
          <w:tcPr>
            <w:tcW w:w="4680" w:type="dxa"/>
            <w:gridSpan w:val="2"/>
          </w:tcPr>
          <w:p w14:paraId="131BE015" w14:textId="77777777" w:rsidR="007D1ADF" w:rsidRDefault="00B61ACF" w:rsidP="007D1ADF">
            <w:pPr>
              <w:pStyle w:val="Heading2"/>
            </w:pPr>
            <w:sdt>
              <w:sdtPr>
                <w:id w:val="-270316086"/>
                <w:placeholder>
                  <w:docPart w:val="CC80F89D6A3145A88BAF47E3D7DA5E74"/>
                </w:placeholder>
                <w:temporary/>
                <w:showingPlcHdr/>
                <w15:appearance w15:val="hidden"/>
              </w:sdtPr>
              <w:sdtEndPr/>
              <w:sdtContent>
                <w:r w:rsidR="007D1ADF" w:rsidRPr="00892435">
                  <w:t>Describe your Appetizer.</w:t>
                </w:r>
              </w:sdtContent>
            </w:sdt>
          </w:p>
        </w:tc>
        <w:tc>
          <w:tcPr>
            <w:tcW w:w="4680" w:type="dxa"/>
            <w:gridSpan w:val="2"/>
            <w:vMerge/>
          </w:tcPr>
          <w:p w14:paraId="2F703FB3" w14:textId="77777777" w:rsidR="007D1ADF" w:rsidRPr="00A54885" w:rsidRDefault="007D1ADF" w:rsidP="00A54885"/>
        </w:tc>
      </w:tr>
      <w:tr w:rsidR="00A54885" w:rsidRPr="00892435" w14:paraId="677802F8" w14:textId="77777777" w:rsidTr="00595DF5">
        <w:trPr>
          <w:trHeight w:val="720"/>
        </w:trPr>
        <w:tc>
          <w:tcPr>
            <w:tcW w:w="9360" w:type="dxa"/>
            <w:gridSpan w:val="4"/>
          </w:tcPr>
          <w:p w14:paraId="7973B873" w14:textId="77777777" w:rsidR="00A54885" w:rsidRPr="00892435" w:rsidRDefault="00A54885" w:rsidP="005775B6">
            <w:r w:rsidRPr="00892435">
              <w:rPr>
                <w:noProof/>
              </w:rPr>
              <mc:AlternateContent>
                <mc:Choice Requires="wps">
                  <w:drawing>
                    <wp:inline distT="0" distB="0" distL="0" distR="0" wp14:anchorId="6DC61B36" wp14:editId="640EDF8D">
                      <wp:extent cx="1502570" cy="74201"/>
                      <wp:effectExtent l="0" t="38100" r="0" b="40640"/>
                      <wp:docPr id="16" name="Graphic 19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327149">
                                <a:off x="0" y="0"/>
                                <a:ext cx="1502570" cy="74201"/>
                              </a:xfrm>
                              <a:custGeom>
                                <a:avLst/>
                                <a:gdLst>
                                  <a:gd name="connsiteX0" fmla="*/ 694354 w 771525"/>
                                  <a:gd name="connsiteY0" fmla="*/ 18002 h 38100"/>
                                  <a:gd name="connsiteX1" fmla="*/ 616696 w 771525"/>
                                  <a:gd name="connsiteY1" fmla="*/ 7144 h 38100"/>
                                  <a:gd name="connsiteX2" fmla="*/ 539039 w 771525"/>
                                  <a:gd name="connsiteY2" fmla="*/ 18002 h 38100"/>
                                  <a:gd name="connsiteX3" fmla="*/ 464229 w 771525"/>
                                  <a:gd name="connsiteY3" fmla="*/ 28461 h 38100"/>
                                  <a:gd name="connsiteX4" fmla="*/ 389496 w 771525"/>
                                  <a:gd name="connsiteY4" fmla="*/ 18002 h 38100"/>
                                  <a:gd name="connsiteX5" fmla="*/ 311887 w 771525"/>
                                  <a:gd name="connsiteY5" fmla="*/ 7144 h 38100"/>
                                  <a:gd name="connsiteX6" fmla="*/ 234248 w 771525"/>
                                  <a:gd name="connsiteY6" fmla="*/ 18002 h 38100"/>
                                  <a:gd name="connsiteX7" fmla="*/ 159487 w 771525"/>
                                  <a:gd name="connsiteY7" fmla="*/ 28461 h 38100"/>
                                  <a:gd name="connsiteX8" fmla="*/ 84753 w 771525"/>
                                  <a:gd name="connsiteY8" fmla="*/ 18002 h 38100"/>
                                  <a:gd name="connsiteX9" fmla="*/ 7144 w 771525"/>
                                  <a:gd name="connsiteY9" fmla="*/ 7144 h 38100"/>
                                  <a:gd name="connsiteX10" fmla="*/ 7144 w 771525"/>
                                  <a:gd name="connsiteY10" fmla="*/ 17793 h 38100"/>
                                  <a:gd name="connsiteX11" fmla="*/ 81877 w 771525"/>
                                  <a:gd name="connsiteY11" fmla="*/ 28261 h 38100"/>
                                  <a:gd name="connsiteX12" fmla="*/ 159487 w 771525"/>
                                  <a:gd name="connsiteY12" fmla="*/ 39110 h 38100"/>
                                  <a:gd name="connsiteX13" fmla="*/ 237125 w 771525"/>
                                  <a:gd name="connsiteY13" fmla="*/ 28261 h 38100"/>
                                  <a:gd name="connsiteX14" fmla="*/ 311887 w 771525"/>
                                  <a:gd name="connsiteY14" fmla="*/ 17793 h 38100"/>
                                  <a:gd name="connsiteX15" fmla="*/ 386620 w 771525"/>
                                  <a:gd name="connsiteY15" fmla="*/ 28261 h 38100"/>
                                  <a:gd name="connsiteX16" fmla="*/ 464229 w 771525"/>
                                  <a:gd name="connsiteY16" fmla="*/ 39110 h 38100"/>
                                  <a:gd name="connsiteX17" fmla="*/ 541896 w 771525"/>
                                  <a:gd name="connsiteY17" fmla="*/ 28261 h 38100"/>
                                  <a:gd name="connsiteX18" fmla="*/ 616696 w 771525"/>
                                  <a:gd name="connsiteY18" fmla="*/ 17793 h 38100"/>
                                  <a:gd name="connsiteX19" fmla="*/ 691486 w 771525"/>
                                  <a:gd name="connsiteY19" fmla="*/ 28261 h 38100"/>
                                  <a:gd name="connsiteX20" fmla="*/ 769144 w 771525"/>
                                  <a:gd name="connsiteY20" fmla="*/ 39110 h 38100"/>
                                  <a:gd name="connsiteX21" fmla="*/ 769144 w 771525"/>
                                  <a:gd name="connsiteY21" fmla="*/ 28461 h 38100"/>
                                  <a:gd name="connsiteX22" fmla="*/ 694354 w 771525"/>
                                  <a:gd name="connsiteY22" fmla="*/ 18002 h 381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</a:cxnLst>
                                <a:rect l="l" t="t" r="r" b="b"/>
                                <a:pathLst>
                                  <a:path w="771525" h="38100">
                                    <a:moveTo>
                                      <a:pt x="694354" y="18002"/>
                                    </a:moveTo>
                                    <a:cubicBezTo>
                                      <a:pt x="675265" y="12659"/>
                                      <a:pt x="655530" y="7144"/>
                                      <a:pt x="616696" y="7144"/>
                                    </a:cubicBezTo>
                                    <a:cubicBezTo>
                                      <a:pt x="577853" y="7144"/>
                                      <a:pt x="558127" y="12659"/>
                                      <a:pt x="539039" y="18002"/>
                                    </a:cubicBezTo>
                                    <a:cubicBezTo>
                                      <a:pt x="519798" y="23374"/>
                                      <a:pt x="501615" y="28461"/>
                                      <a:pt x="464229" y="28461"/>
                                    </a:cubicBezTo>
                                    <a:cubicBezTo>
                                      <a:pt x="426872" y="28461"/>
                                      <a:pt x="408718" y="23384"/>
                                      <a:pt x="389496" y="18002"/>
                                    </a:cubicBezTo>
                                    <a:cubicBezTo>
                                      <a:pt x="370427" y="12659"/>
                                      <a:pt x="350711" y="7144"/>
                                      <a:pt x="311887" y="7144"/>
                                    </a:cubicBezTo>
                                    <a:cubicBezTo>
                                      <a:pt x="273053" y="7144"/>
                                      <a:pt x="253327" y="12659"/>
                                      <a:pt x="234248" y="18002"/>
                                    </a:cubicBezTo>
                                    <a:cubicBezTo>
                                      <a:pt x="215017" y="23374"/>
                                      <a:pt x="196853" y="28461"/>
                                      <a:pt x="159487" y="28461"/>
                                    </a:cubicBezTo>
                                    <a:cubicBezTo>
                                      <a:pt x="122139" y="28461"/>
                                      <a:pt x="103975" y="23384"/>
                                      <a:pt x="84753" y="18002"/>
                                    </a:cubicBezTo>
                                    <a:cubicBezTo>
                                      <a:pt x="65684" y="12659"/>
                                      <a:pt x="45968" y="7144"/>
                                      <a:pt x="7144" y="7144"/>
                                    </a:cubicBezTo>
                                    <a:lnTo>
                                      <a:pt x="7144" y="17793"/>
                                    </a:lnTo>
                                    <a:cubicBezTo>
                                      <a:pt x="44491" y="17793"/>
                                      <a:pt x="62655" y="22870"/>
                                      <a:pt x="81877" y="28261"/>
                                    </a:cubicBezTo>
                                    <a:cubicBezTo>
                                      <a:pt x="100946" y="33604"/>
                                      <a:pt x="120672" y="39110"/>
                                      <a:pt x="159487" y="39110"/>
                                    </a:cubicBezTo>
                                    <a:cubicBezTo>
                                      <a:pt x="198320" y="39110"/>
                                      <a:pt x="218046" y="33604"/>
                                      <a:pt x="237125" y="28261"/>
                                    </a:cubicBezTo>
                                    <a:cubicBezTo>
                                      <a:pt x="256356" y="22879"/>
                                      <a:pt x="274520" y="17793"/>
                                      <a:pt x="311887" y="17793"/>
                                    </a:cubicBezTo>
                                    <a:cubicBezTo>
                                      <a:pt x="349234" y="17793"/>
                                      <a:pt x="367398" y="22870"/>
                                      <a:pt x="386620" y="28261"/>
                                    </a:cubicBezTo>
                                    <a:cubicBezTo>
                                      <a:pt x="405689" y="33604"/>
                                      <a:pt x="425415" y="39110"/>
                                      <a:pt x="464229" y="39110"/>
                                    </a:cubicBezTo>
                                    <a:cubicBezTo>
                                      <a:pt x="503082" y="39110"/>
                                      <a:pt x="522808" y="33604"/>
                                      <a:pt x="541896" y="28261"/>
                                    </a:cubicBezTo>
                                    <a:cubicBezTo>
                                      <a:pt x="561137" y="22879"/>
                                      <a:pt x="579311" y="17793"/>
                                      <a:pt x="616696" y="17793"/>
                                    </a:cubicBezTo>
                                    <a:cubicBezTo>
                                      <a:pt x="654082" y="17793"/>
                                      <a:pt x="672246" y="22870"/>
                                      <a:pt x="691486" y="28261"/>
                                    </a:cubicBezTo>
                                    <a:cubicBezTo>
                                      <a:pt x="710575" y="33604"/>
                                      <a:pt x="730301" y="39110"/>
                                      <a:pt x="769144" y="39110"/>
                                    </a:cubicBezTo>
                                    <a:lnTo>
                                      <a:pt x="769144" y="28461"/>
                                    </a:lnTo>
                                    <a:cubicBezTo>
                                      <a:pt x="731758" y="28461"/>
                                      <a:pt x="713584" y="23374"/>
                                      <a:pt x="694354" y="1800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/>
                              </a:solidFill>
                              <a:ln w="9525" cap="flat">
                                <a:noFill/>
                                <a:prstDash val="solid"/>
                                <a:miter/>
                              </a:ln>
                            </wps:spPr>
                            <wps:bodyPr rtlCol="0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EFB4892" id="Graphic 195" o:spid="_x0000_s1026" style="width:118.3pt;height:5.85pt;rotation:-298026fd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77152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waiUgYAAOYbAAAOAAAAZHJzL2Uyb0RvYy54bWysWUuP2zYQvhfofxB0LNBYfFOL3Q3QLJJL&#10;0QZICqRHrSyvDehhSMp601/fISkpQylbUUYvhmjy4/CbF4fk7duXqoyei7Y7NfVdTN4kcVTUebM/&#10;1U938V+f3/+q46jrs3qflU1d3MXfii5+e//zT7eX801Bm2NT7os2gknq7uZyvouPfX++2e26/FhU&#10;WfemORc1dB6atsp6aLZPu32bXWD2qtzRJJG7S9Puz22TF10H/z64zvjezn84FHn/5+HQFX1U3sWw&#10;tt7+tvb30fzu7m+zm6c2Ox9P+bCM7IpVVNmpBqHTVA9Zn0Vf29NiquqUt03XHPo3eVPtmsPhlBeW&#10;A7AhyYzNp2N2LiwXUE53ntTU/X/T5n88f2yj0x5sJ+Ooziqw0YdBHSQVRj+Xc3cDwz6dP7ZDq4NP&#10;Q/bl0FZR24BSKWFUEZ5aHQCr6MWq+Nuk4uKlj3L4k4iECgWWyKFPcSBtROzcXGbO/GvXfyiaynxn&#10;z793vbPQHr6sfvfDIvOmrrtTX3yBuQ5VCUb7ZRfJlDPBo0ukFBHUrh5MMof8jSFEJwmNjhHTJBnd&#10;YQ74QrAMImUqV2VgCGiGr4mgSIRgacLSVREYEkSDIRlcckrXZWAI1VySNR4cyWA65QGqwpAgHgLL&#10;IERrtaorDAkxBwTD5FWUccr1qggMCaKhkAwiUh5AA0OCzAHpd+KhuRJslQZGBNFIkQir2rXwWwDW&#10;og/Ha5AEghFEqZStuS3B8aqJVusu5UGopuuxQbyIDbO4h2EpIckqFS9mmSJUrBqdeJggLjhqWVgQ&#10;EowJMwuOW6alpMk6F4wJswsO3cDEaLbLKbLC7IKDV3CiA1IjwZgwLjh+ZeBehTFhdsExLFPCdcCO&#10;iDFBXCgOY2XErO/tHibILhSHfqgUjAlKxBTHfmCd4mEWuRiKpqexLMqOY6WUv9RDqQRfUWbK8MRW&#10;ZeemM1UZrpugBBubUBO5OgxQtgz7bzDQx+CxiAsDgyYwmG6SDIkKg9kmMOQfDOabwJBWMNhWl2CD&#10;MM6QLTBYbpIMSQCD1SYwxDYG601gCFkMTjeBzS6M0dDe5GNzJ9vmZWbj9KRv8zOzI3rwbZ5mtjoP&#10;vs3XyMzZoL1JdTN3g81qE3zmcLALbYLPXI5s8zkyczpob5FuNgCseWhvgs+8DnaHTfCZ10EKR3CX&#10;Lob83MLlhLmWKO21RB9HcC3RxhFcSzwaTHZzznqT1sfP6AInZneujY53sTuwms6qeS4+N3ZYb1K8&#10;212sFuymMazg+7D86+Mp/634xwMpQaXzOgIfVuewBDehEII5tZrye1id67IVhpU1dhmSngC/5aYU&#10;SmnhQmzEjdKE0IQ6D1ysxJ2MF9R8CX5rkEdSlTq/pIwpj4NIiBwCzm7lmJ+rBq3AqS+IIKdSK+cM&#10;E3BkyBOtICiMm8JitLcYd2a+giFTCX9NbUwkyhxXQOBc265097qC+FHFklcMSAWD2yBHYe5K7ix9&#10;BT0KN0fETbowIEnl6EwLXbuDtRU49QURJBQutVwqmoCjAQlczygXLAsD2lP2FQSlkOAJxkQLr+cC&#10;CNquufVsG5t1Qa2scZRP422VPySGcciP4oZznjrHmRCjEiTYdtAB1XCl53KWzQr2AD3oHM7Fgxx/&#10;fr/lohSu4FLu9i7GZOIFBqGJHALKlvVYHjLy1LfQxA8FppoNG8YEHPlRopPXFkPtsfoKhlRIJhxD&#10;Clrz0ixVXAyLWSgbhenUF8SQ8RRizvmVuQjBamNSsTEpzk3oDttXMOQJOLKLm4UNOYVzr/OZhbpR&#10;pp36ghiKhCXaZdoJONpQgJITFzqLxbgj+BUMhSSEDalobkMBKh4y7WSncTHuNO6bIoihFLBjOIbL&#10;SRWlg5cah/LC0B3Mr2CoSCKG/LZQG+R9Brf2Juks1O1Oz37fguGYblzII8iUZgEyDvpR0CpGlBi2&#10;T3MljV1aESaGNLrYJl6pi3wRedl0hSvZTP1l3yamQsxy+f4+0TXlaf/+VJam9rJPVsW7so2eM6jq&#10;sjwv6t5mMEB5I8valHKpeaCI8gwevQ5l1tszet2Y2Vwibbv+IeuObjaLdzwrePRo3QJLOKrvzPOM&#10;e5AxX4/N/hs86LR9+a5xT15ZnR8bKC3zvjUT2PHwmGSJDQ9f5rUKt+2o789z9/8CAAD//wMAUEsD&#10;BBQABgAIAAAAIQAcdcB22gAAAAQBAAAPAAAAZHJzL2Rvd25yZXYueG1sTI9BS8NAEIXvgv9hGcGb&#10;3aSlsaTZFCl4yUWsVa/T7JiEZmdDZttGf72rF708GN7jvW+KzeR6daZROs8G0lkCirj2tuPGwP7l&#10;8W4FSgKyxd4zGfgkgU15fVVgbv2Fn+m8C42KJSw5GmhDGHKtpW7Jocz8QBy9Dz86DPEcG21HvMRy&#10;1+t5kmTaYcdxocWBti3Vx93JGRB5GhZvX/a9wuVxO70uq0zSypjbm+lhDSrQFP7C8IMf0aGMTAd/&#10;YiuqNxAfCb8avfkiy0AdYii9B10W+j98+Q0AAP//AwBQSwECLQAUAAYACAAAACEAtoM4kv4AAADh&#10;AQAAEwAAAAAAAAAAAAAAAAAAAAAAW0NvbnRlbnRfVHlwZXNdLnhtbFBLAQItABQABgAIAAAAIQA4&#10;/SH/1gAAAJQBAAALAAAAAAAAAAAAAAAAAC8BAABfcmVscy8ucmVsc1BLAQItABQABgAIAAAAIQCK&#10;VwaiUgYAAOYbAAAOAAAAAAAAAAAAAAAAAC4CAABkcnMvZTJvRG9jLnhtbFBLAQItABQABgAIAAAA&#10;IQAcdcB22gAAAAQBAAAPAAAAAAAAAAAAAAAAAKwIAABkcnMvZG93bnJldi54bWxQSwUGAAAAAAQA&#10;BADzAAAAswkAAAAA&#10;" path="m694354,18002c675265,12659,655530,7144,616696,7144v-38843,,-58569,5515,-77657,10858c519798,23374,501615,28461,464229,28461v-37357,,-55511,-5077,-74733,-10459c370427,12659,350711,7144,311887,7144v-38834,,-58560,5515,-77639,10858c215017,23374,196853,28461,159487,28461v-37348,,-55512,-5077,-74734,-10459c65684,12659,45968,7144,7144,7144r,10649c44491,17793,62655,22870,81877,28261v19069,5343,38795,10849,77610,10849c198320,39110,218046,33604,237125,28261v19231,-5382,37395,-10468,74762,-10468c349234,17793,367398,22870,386620,28261v19069,5343,38795,10849,77609,10849c503082,39110,522808,33604,541896,28261v19241,-5382,37415,-10468,74800,-10468c654082,17793,672246,22870,691486,28261v19089,5343,38815,10849,77658,10849l769144,28461v-37386,,-55560,-5087,-74790,-10459xe" fillcolor="#cdedda [3207]" stroked="f">
                      <v:stroke joinstyle="miter"/>
                      <v:path arrowok="t" o:connecttype="custom" o:connectlocs="1352277,35059;1201035,13913;1049796,35059;904101,55429;758556,35059;607410,13913;456206,35059;310606,55429;165059,35059;13913,13913;13913,34652;159458,55039;310606,76168;461809,55039;607410,34652;752955,55039;904101,76168;1055360,55039;1201035,34652;1346691,55039;1497933,76168;1497933,55429;1352277,35059" o:connectangles="0,0,0,0,0,0,0,0,0,0,0,0,0,0,0,0,0,0,0,0,0,0,0"/>
                      <w10:anchorlock/>
                    </v:shape>
                  </w:pict>
                </mc:Fallback>
              </mc:AlternateContent>
            </w:r>
          </w:p>
        </w:tc>
      </w:tr>
      <w:tr w:rsidR="007D1ADF" w:rsidRPr="00892435" w14:paraId="2F27047C" w14:textId="77777777" w:rsidTr="00E526BC">
        <w:trPr>
          <w:trHeight w:val="1275"/>
        </w:trPr>
        <w:tc>
          <w:tcPr>
            <w:tcW w:w="4680" w:type="dxa"/>
            <w:gridSpan w:val="2"/>
            <w:vMerge w:val="restart"/>
            <w:vAlign w:val="center"/>
          </w:tcPr>
          <w:p w14:paraId="0216E19A" w14:textId="77777777" w:rsidR="007D1ADF" w:rsidRPr="00892435" w:rsidRDefault="006511EE" w:rsidP="00E526BC">
            <w:pPr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9A304A8" wp14:editId="1405348E">
                      <wp:extent cx="1611630" cy="1652289"/>
                      <wp:effectExtent l="19050" t="19050" r="102870" b="62230"/>
                      <wp:docPr id="29" name="Group 29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11630" cy="1652289"/>
                                <a:chOff x="0" y="0"/>
                                <a:chExt cx="1611630" cy="165228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" name="Picture 22" descr="Warm potato dish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4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0"/>
                                  <a:ext cx="1611630" cy="1611630"/>
                                </a:xfrm>
                                <a:prstGeom prst="ellipse">
                                  <a:avLst/>
                                </a:prstGeom>
                                <a:ln w="15875"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a:ln>
                                <a:effectLst>
                                  <a:outerShdw dist="101600" dir="2700000" algn="tl" rotWithShape="0">
                                    <a:prstClr val="black">
                                      <a:alpha val="37000"/>
                                    </a:prstClr>
                                  </a:outerShdw>
                                </a:effectLst>
                              </pic:spPr>
                            </pic:pic>
                            <wps:wsp>
                              <wps:cNvPr id="25" name="Oval 25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171575" y="1285875"/>
                                  <a:ext cx="366413" cy="36641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alpha val="16000"/>
                                  </a:schemeClr>
                                </a:solidFill>
                                <a:ln>
                                  <a:solidFill>
                                    <a:schemeClr val="accent1">
                                      <a:lumMod val="20000"/>
                                      <a:lumOff val="80000"/>
                                      <a:alpha val="28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378036" id="Group 29" o:spid="_x0000_s1026" style="width:126.9pt;height:130.1pt;mso-position-horizontal-relative:char;mso-position-vertical-relative:line" coordsize="16116,165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iSLbMAwAA0QkAAA4AAABkcnMvZTJvRG9jLnhtbJxW227cNhB9L9B/&#10;IPQeayVn11vB66CwG6NA2hhxizxzKUoiTJEEyb39fQ9JSZFvSeoHr0lqOHPmzJmRLj8ce0n23Dqh&#10;1SYrzhYZ4YrpWqh2k/37z8d364w4T1VNpVZ8k524yz5c/frL5cFUvNSdljW3BE6Uqw5mk3XemyrP&#10;Het4T92ZNlzhYaNtTz22ts1rSw/w3su8XCxW+UHb2ljNuHM4vUkPs6vov2k485+bxnFP5CYDNh9/&#10;bfzdht/86pJWraWmE2yAQd+AoqdCIejk6oZ6SnZWPHPVC2a1040/Y7rPddMIxmMOyKZYPMnm1uqd&#10;ibm01aE1E02g9glPb3bL/t7fWSLqTVb+lhFFe9QohiXYg5yDaSvY3Fpzb+7scNCmXcj32Ng+/Ecm&#10;5BhpPU208qMnDIfFqihW52Cf4VmxWpblOvqmFetQnWf3WPfHD27mY+A84JvgGMEq/A08YfWMpx/r&#10;Cbf8zvJscNL/lI+e2oedeYeSGurFVkjhT1GeKF4ApfZ3gt3ZtJlRXo6U43GISkqc1NwxKPQrtT0x&#10;2lOvSS1cF6oRfIXryRkNyX7S7MERpa87qlr+uzOQPFgO1vlj87h9hGQrhfkopCRW+6/Cd/cdNah/&#10;EZUcHg4kAM0Tvb3AY9LyjWa7niufmtNyCT60cp0wLiO24v2WQ2v2z7qAHDAYPOIhXc5VQEwrZ9kX&#10;ZJDW3nLPujGTEW2iwUGObxRgUmNwO8oITFrnb7kG41hsMi6RveORCLr/5AIgWI9WIbBU5ACuluuL&#10;ZTRzWoo6sBnTCPOLX0tL9hSThzIGThKvctf/pet0jgm2GGYQjkMvRPP1eIyQcRIGTxHALAieSRVi&#10;8TjmgDFs9M5ze9/Vh6CZIIRFsUII7FDE8iI4xo7KFtPaS5TkUeUXMZOQ5QR9Kyl7SDxI09EE8Dw4&#10;ihJLnIzwpugR7AxY1F4qWVxCmWG2YOa7UWTYPZPZ/xprUb1AGtzOemw59thncEvKZYA9mEwjzVWv&#10;yKkoLoolCkzC5CrXsdi4D9KHCXW+Wr0vztNoi+v3Ay3jYBwl8/PCmtV4Vv5EvD8mEdFvtQj1HWvx&#10;qlhGrXzP91tFSqsZmjJod6DgVTSDdDG8R+Ljyp8kD9xK9YU3eCfh1VFG5U2OEglzoK6jNU/HS0R+&#10;OXR0GDw3aM/Jd2LyFd+p3wf7WPDYZdPl1CnfvZzkjxsxslZ+utwLpe1LmUnMiCFyskcfzagJy62u&#10;T3hjWy+vdfqmoYp1Gt3NvI2XgxXaKl6N3w2xGYdvnPBhMt9Hq29fYlf/AQAA//8DAFBLAwQKAAAA&#10;AAAAACEAfqs5Yng8AAB4PAAAFQAAAGRycy9tZWRpYS9pbWFnZTEuanBlZ//Y/+AAEEpGSUYAAQEB&#10;AJYAlgAA/9sAQwAIBgYHBgUIBwcHCQkICgwUDQwLCwwZEhMPFB0aHx4dGhwcICQuJyAiLCMcHCg3&#10;KSwwMTQ0NB8nOT04MjwuMzQy/9sAQwEJCQkMCwwYDQ0YMiEcITIyMjIyMjIyMjIyMjIyMjIyMjIy&#10;MjIyMjIyMjIyMjIyMjIyMjIyMjIyMjIyMjIyMjIy/8AAEQgBCAEI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9BicqRtI+hrQim3JjIx3rl7D&#10;U1mjV+/cdMVpR3gLkg8elfm2GxEsO7S+4+jq0G3ZohOLG9a2bABYyQtjt3H8614Jxt4bJNV7m1t9&#10;TthHLwyncjg4Kn1BrMjTUNNJEqfaIxkiSMc49CK7p1eRKpT2/r/hieVVFZ7mzqFqbyz+U/vYzuQj&#10;tUNpdNcqN4G9OGOeTTLXVYnIG/DdCp4P5Ut1D5bm6txuVvvqvr61jUqqX72nv1X6kqLXuS+Roj54&#10;XGOoIqtalBbonLKBxnrRa3iuNpIBHWqtwpsrrdkmGU/KR/Cf8K1niE4xqx1S0ZEYO7izUiC44rL1&#10;OUyXaxDOF6itK2lBGCetZlwm3VG3HG7kU8bU5sNFQ6sVFWqO/Qswn5Bj8hVlADggYHeoIoBnco/W&#10;n304tbYAcu3ataKdOk51NkKXvS5Yksl5FDwAST0pv2qZhwir355qhbqZCkrjJbkjsK0PLDH69quh&#10;WrVbyvZdBShCOgiXDlsPt47AVHNFb3YxPEMqcgjnHvUhiO7nim/uQ4UugbuNwrq99rll+JCsndGZ&#10;c2iTW8in94oUhuev+RVjwlrk808mlXZBaFf3THhio4wfX61W1NLqz3XFunmQMf3yDqB/eHr9Kypl&#10;Mwh1TTiBLD/GvPPfNcdGtLA10+j3Oj2ca1NxfyfZmp8R/BieI9Ia5tkH9oW6koR1de6f4e9fPnzI&#10;uwqVKsQAW5HWvqTQdaTWtP8AMKGOZPlljPY+o9jXkXxY8LDSb9datI8W1y/70KOEkPf8f5/WvrW4&#10;1IqpDVM5cHVlSm6Mzzq3UuX28Nt659xTCNh53Zz6/wD1qfbPyU46MP0J/pUe7AI4OR78VB6xIY87&#10;HxxuPfJpRvCnHBx+GOPahtps0I2hkkJ6HnI/+tSPkAIOcHuPUf8A1qBiPlkTIAG055qG4VtxIOee&#10;tWQQE5yOPWoJzlRgEDOeuccUhPYjQnyzkng8cVIsZML5c5yDn8DUa/6ss3UggiplbKSIo2g89PSm&#10;CIgCr4z3ODROTztBOQCTn2p7AGMHdk7sDj1zTZiWye+3jFADw42A7SBn0pjHKbm4O3P+fyodN0ak&#10;HgE5GKMEqAAQAmBx7UACuTG4IBzjBNFEfzLg/wARFFArXPombSEn/wBWvlt/eWqiaDcxzZF45Dfw&#10;uox/jXWKASfmamhFVs7Mn1Ir4eODnZa7nKsXJKxjw6W8fM0jNgev8qviyUDnd2q2xRcknBPp1piu&#10;N2dxJrWOApxlZ6mUq05akD6XDNtLwIMdyOaljs44BhSasCQep5pqzK7kg9DjrXcsNQi00tTN1JtW&#10;exRn0nzH3o5Q9iBzTGgm8ryphuTHUCtJZVLlAcVLtDD1qP7OozTdN27j9vNfEc+izWsgz88ZPB9K&#10;nvkWaKO6QZaP72K1XgjKnKiqgtGUny+FbqDXNLB1aUXTXvRf3p9y1WjJ82zEtQJFDKQfpVO5BnvS&#10;SQQOg9qntka2naM5CscrSJHi4HXn9KJTdalCnJW11GrRk5IW3jPHTFVbrXILeVoLZTcXA6gfdH1N&#10;Gp3XllbKNirsN0hHZfSqdvYiN12rlQcfWtauIdH9zRXvdX2KhCLXPUGJJf3hLXEwC7shE4UD096k&#10;+xIFIdBgnkY45rUNqBxjGeaHh2pt656YrJ4Wrfmm7sftl9nQ5+e6msLiO1tb2NJZQxitpgCJMDnH&#10;fj2NZY8W2emaiIdS0+Wwec/ORhoSTxndx/KukuNPinljmaCMzQg+XIyjcueuD2zWZruhRatYstwg&#10;dwpx7VpGo1aE02l+Hp/kWnGWj0IrrUZPD+rW17D89o3Xb/Ep6r/Ij3HvXb6nYWfiXQJbZ8SW91F8&#10;rAdMjII9x1rxfSdRl0cyeHtaV5baUEW0rAkoey598cV6Louoy+HNFmF6kjWsOWi5y3J+79M85r2s&#10;vrKg/ZSfu7p9DlxdJySkvjWnqeD3emXGma3PplyNs0Mvltx94ZxkexFU5I9hxwD9K9R+K2i/aY9P&#10;8T20WBMqpMAM9eVP9PyryqZhvPGMZ4Neo/I7KFXnp3e5YjVW06XeQArK2AOc9KjO3fncfu8D8aRZ&#10;EW3kRe6jPGe49qA25up4Xp071JumSDCoNxIBOKhkwu3lcEjp26/4VNHhkBHY+3FQuCyA5HGMj05N&#10;ANjQxA4XoTzj/PpUkLsFZgDkIf54qNNzHaWAwwJGPanklfvY9OMetAJjQzeXhkB5BNOb7ijOMigq&#10;fKb5vmAyaWUHyVO4DJxigBY9vlg+4zzTdxjkXII5YDH+fepFbEGwop569+oprx4XcV5DHHzduKYE&#10;KMARznHqKKWIcBgmckiigEz6hl1BY5NgzlvQVLHdBsc5BrkvMkNzJKZSd2Aq/wB2qra/Pp15bwlD&#10;N5zhPkBJQ88n27Z7V8dh8VWnNvojnlhFbTc1hr63l5cBGwkT+WvbPXNaMNyGPU/jXE6XBKNWvY2B&#10;G6TzHJHBLE9K6q3G1MZ+nvXNXqOFa6d7q5tVowjpE0nnKJvHeqUMxRFDH5jznPWn3Ku1oWTPQgD3&#10;rHtr8zt5LIyOOcEjcO35f40VOaV23tt8zOnTvFtG/DdKWUsCWHer5vY4xk8cc1ipG6oH6rjJOetc&#10;5retC81m20a3mRJJP3khJI2qO3Hc1tgauJb9nFav+rkOhGpLyR3q3YdQQMrmrCSqwxXPQhogX8za&#10;oPyoa1Y3BjWQHANdsK9WnVdOpujmnTja6Lc0Kyrz1zwaqf6tmMnG0ZJqZbjcpG4A+9Z+uTGPS7ll&#10;OGKFR+PFdFVQn+9huRTUr8jKFhE11Pc3zjiU5UE9FHA/lmteGEhM5xnkfnUOmxL9kjiXG1VCjnir&#10;szAYiQAtjqe1Rh6MVH2j/pl1qjcrIesWANxqjPuDmQE7QcECoi8zTFTN8g7inLvVNuTg/wAR6msq&#10;+JVWPKk1br/TFCDi73C5u7e2tTJK2VAyRjJrPsdTsdU2rBcBS/WNyA49sVZngjdHB+YnqTzVKfRr&#10;K7lCzW6EheHI5B9ves1Xk3ZpGsYQtq2ZPjzwidS037VZKTdWxEsWOpI5/l/Srtk0es+Hba+QiVJY&#10;v3kZ9MfMMfnUseqz6AyWuqu89m52pc7cmP0Dn/2b8/WodEVdN1bUdLBzDI32q2I5Gx85H/fQP6V0&#10;TjCdO8Xaz+5hacXrr59xYYW8Q22s6LIiRWy26rDCBxGR0ZfbOD+VeCXcUkF3NDKmJInKMuOmDg19&#10;BaNILXxNt85VSRfJfK5Lg5Kc9ucj34ryr4qaT/ZnjKaRFIjvE84c4G7o38gfxr28HV9th1O92TCX&#10;s67h0aRyLAgNyRlccD3HShwqIh3dRzx71ECPLf5uw4LD2p5V1Pr8pIx9a3O1MN4CH5h97uKT5RG/&#10;zcj1HvQFOFJB5OBgCm/NjaVdmPygKvfNAMfINsvyA7cKeT3xz/OniFgu4/MMj39DWpB4e1S/KMLR&#10;kjCgDzBj/wCvWx/whV00GDOqt1x5Z/nUucULnit2cgQfKxz05wM9xRJ/AeRuPTGOa0NT0S/0vcJY&#10;9yY4kRcjt19Kz2ZjGFYtnOcA4qk09h3T2Ho21JAduMHv7ikywVCSMhiMZ9qAf3TDdzt9c9x61Gzj&#10;5yePmHXp3pjuIhyAMnduOB1opIyVkPOATzRSEe6Qy7n+U855GKuQ2QNyHP3WPOfwpY7OC3Tz5pFj&#10;UdWY01NXeeVorOBFjXjzpv4voo/qa+EhQqTXNHSJpOd/gNW40sC6WaMYVl2nFPW3MfXjjpisOe71&#10;hoMWl8m4HADxDb/j+tNTxDq9oyrdad9rHQmFgD+R/wAa2lQo1Z3Ts3+H5GPs6tt0zoiGaIIB161T&#10;+ywmUYTae5q9pupWeooXhbEij54n4ZPqKmktlLkqBzTrYKaipJ3MI1bNp6EDRbLcsSeB2rx660S/&#10;TxNNfxwuUMqkvu56Dp+te1SRFrSQeoxVKHT7dPmeDeWGMkcfWuqFWVKSUEtV1NsNiFSbk1cq2Tw+&#10;WgjZ3VkGTMOVPpVya7gtIN88ixIOm4gVBf3aW4KQQhpB1x0FYtq27Ube41Y+eiSZKY+UDt8vTiso&#10;uLqt1JrXT+vQnkc481v8zWiup75Ga2tZjEBkMYyAaluFnudMZGhcFx91gdwx39q301WGdA0TKUPT&#10;BqGW+k84RqdqkZJ716ssuw9KLftW76dDhWInKWkLWMS11WOzsi00ZTZgEjpknFSpcNdkuMgNzg9R&#10;WP4suWmu9P05H2mR/NkAXOQD/jW9YW+EGACAePyrj5J80aKldL5HTJRUPaNassQxbTgg9Kl8r5sD&#10;njipmCIA7ngdjwKxdQ8WaNpa7bm9hRh23ZP5da7nQhFWkc0XOb91XLz2m4rnPPb0qfyAGYheF6e9&#10;c+vjfTt4HkXcu45Bit2cD68cVqQ+JdNmZVLvEXwF86NkB/Ejr7VNGlh1rF7lThXWjiwltvNRkkUE&#10;HoCK5ayk/s/xEuk3JYFVeSykI++nVkz6gj8iPSu8YpKvy4IP3cVxfjaznGnpqFrhbmyfzY29cdj7&#10;HpWdfDKG3UujUcnyk8lq8XiWWZDuTy1cHOMEMDx+IrH+Mmm/adDtdRiUs8EuOP7rjH8wKmm1M6l4&#10;WtNUtWGXHODyCOx+nNP+2XGsXEYuZMRxKqpGOnTqfc1vl1fkc6TXoVUpSk4VU9tDxyy0DV7z5YNP&#10;kIJ6t8o7etdbY/DeeRFa9uNp7rGMnv3/ABr0qG2jiHAAqzuRVzxXp8zY3Vlsji7bwDpdsg/cmRh3&#10;dif06Vp2+h2tngRQRov+yoFbbXMYYqeuM1WW6WW1kcYxyARWb1F7z3IRaAcYqXyFX196Q3ajyUB/&#10;eO4A9/WrV0oVC2fvcAUJIiV1uZN1YxXCcrnIrkNU8IWcpLLEUb1j4/TpXeFMLwe1QTW7MMilr0Gp&#10;tHj194curAHyw00eOo6jkdqw/MkwQ6MPn79jivbpIAwKOqntgisHVPDNnectHhs5DDgg1UarW5vG&#10;r3PMUYbRnrmiuhvfCVzbktA+9eeG4NFaqpF9TVSR6Bbtq2o6m1zqC7Yyu2KBc7I1/kT05robTSYg&#10;rMsYGeu3vVyK1WQAoAMehrRt0aNDnGK+Wt7d3nt5bE1K3KrQ0McWLxOVLEjIwvpV+206XILKuCOc&#10;1cSSAS5xlmGc4qeN1ZTlsEHgUqGGoOd3K/lcwqVp22Oe1DTYoRHJCWjuEfKTRn5gO49weODU+mav&#10;cXRkiuIPKmiPKn+Ieoq9NCzMWIDHIC5PArKupzBcxTqQZEbGM8NntWVarKm+V6R6GsEqis9Wbi31&#10;u67WcKxP3TwadLJGqEghTjisTV7GTULPcFZADuXDYJI+nasXR59atTJJduLlUJIRlCnGegP+NP6x&#10;Ua5Xa/mrad1/SCOGjKPNF/I6JoTI2AnXueKbLpyKmW+Zj3NX7O8ttRthcWz5U/mD3BHrTymVxWbw&#10;CjF63b6ke1knZ6FSJWAXBwQOBUrTbZEcjkdakVdpySMikkMbcFgWPat6EXThvqZyabOcjzeeL7yT&#10;eGaFViCD+EY3f1robvUbXRdPa4un24HyqOrn0FZmkWMUF5qN/IoUySks2eygL/SsfbJrmpNqF2P3&#10;SPttYgeAvr7k1vCvGhF1ZbvY3dNVZJP4Ypf8MQLq2q+ILgiWF4LU52opIIX3OP0Fadtp0KuubZFX&#10;OSFQZP8A9etWGJk8vKD6c4FTRW5E5yGw3XCgfzrKpSdealr/AF3uOVdRVoqyK1sBHMQyqVZuoTkD&#10;0q1JYwSFl8pSxzlj3NWVjXBwp49x/jUiwjYcHr7f/Xrqo4OUY8stfkcsq2t1oc/DJLoTBYmeWz+8&#10;0OdzIP8AZ/wrXkNrrOlmW2kWSGVSNy/lSyW5O4FvvZBGK5zzv+Ec1iN0jZbG8cJNj7qSY4b2z0NX&#10;S54XpVdU9vIp2qe9H4l+Jynh5ZbafWfDsvy/ZpPPiz/dbr/n3qxLfeTNKc7CY1Y47EZX/wBlren0&#10;WSTxu99bsoElt5b+/Oc/p+tS3Phu2YHfbrJwRls5Irajh6jre1W1rP1No1opWfqY1n4stZoxvkCs&#10;OGUnoafc+LLGJCTIOnHNRzeENF87JsAhb+6xH8jWZqfgDSJ4iY2uIDjqspI/Js13erByh2MjW/Hc&#10;ITbay5lPAP1rasPEFqkEccsoVcAZrnl+Haws2JRNt7suDWRdWF5pFy6zWU7wDo6qSv44oaXQcZJq&#10;0j1K3uIZ720kjdX2hiGBq9d3RSUb2yo6V5V4b1V4NcjA89omBXYVPBrvr9priJfLjLN2ApPRWIaT&#10;ZqR3StMqhu2TV8FeNxritL03WBctNdyRxqeihtxrpoIX4LyM/wCgojJoynFJ6MtTQq65H4Yqq0HU&#10;EVoKoAABppj61TRBjyQI2Rtx9RRWlJErjHf1oqHEpSLen7lXZuJbOQe1bOP3ZUkgkdRWBpdwTL90&#10;Ee5rfhzJMDz0r5nB3cOXrsb11aV2W7a2RQCy5bHU9aZcxB8sgyR+VTOgJVi5GOAM8E1HcSsIWVwO&#10;T1A4r1JwhGm6bVkv6+RxptyuZc1rNJuO/Bx1x0rLu7SKdPKeQOWIBAH0q9cTTSwuIjg5JAPfHamw&#10;yLHYPd3EZjcLuJdcc/SvJWHp1HeCfq7/AIHdGUoaluwd59JQPyV4P4VnXS+SjLx83WpdNuj9mDEb&#10;VbLAemTUUwZ58tjk/wAVY4irGrGCXxLQcYuM3fY52x1C80zWfO8spYSvskGMgE9H46f4V2lyk0ij&#10;bJtGOoHNY13ayMgiuGRmboEX7o6Zz+la/h+6j1HS42Vt3lEwvls8qcf/AF/xr1o4f20ORNonEVFd&#10;VEinskDfM7Z9SatQQruzyfqasSW5ErAA0sUeGx1zXm0cC4Vfe11IlVvHQyNa3JY/ZYm2tcShc/7P&#10;U/pVmxs1WNAOigYGOKfqERa+tTsyoDHOOnSn3+oQaXaiWVjzwqjG5j6AV3RpJ1m57RDmbpxjHdlo&#10;oN6lmIAHTjFR3E0MCB2ZVbIxnvXNT3l9qVuS0ptlPRITzj3b/CqY06OSWN5GnlKHI8yVmwfxNVVz&#10;ClBNR1Y44XrNnVrqdu7GPeF3dyOKuieMkDfgDuK5iEq15Mn2FkCBSJsfLJn09x3zVy2y0xV8oKKe&#10;PqxkozSd+xnKhFq6N1sOvHIrI1nT47rT5beTJSRSG5Iq5HeCFgko2g8Bh0NS3SiSAlenqK758tWD&#10;kt0Yw5qckcj4T1VriKT7S3+lRZicnjcV4z+IGa6hbsMnDBh0rzzQrFpb/WnhY4huZNpxjuOP1NNg&#10;8W2aPsufNt23bchhtJ9M1thcUv4fY6alHmbkjtr8xvPEABwtZ94imA8ccAfnVCPVUkO9XDLjg5zS&#10;teecAiHOSMke1dEpJtkqDVkWlVfPc7f4B/Wnm3jxkgdORUEbFt5LAbjgVLvH96loSyKSCEdU5pq4&#10;zhVOO2KJJOo6iiDbjLbsexxU6XH0JwgPUYqVAR9KbGqkdCKnVTt7/WqSJbGqSGIx+NPCsacoAp2Q&#10;BmqSIbGmJc0VJuBHHFFOyEcj4b8Qx38eTmKQNja3rXbWF8Z3zGckdRmvIrmzu9L1grHC8ZDFXQjk&#10;47j2r0vwtM8mmqzKPMY/MQMZr5+WGhTmpU3ZPoevjKcVHnjszq0mDKMoxJOcYqndTySbm2lVAPHo&#10;KsLIGj2j5T6ZqpJJiX95JjdxhjkCuqveUEnLQ8mCs9inFCcb7fezo2QSMrUV9fH7KsMqIWfKqC2N&#10;x78d6o6xqI022Z0mJYsAI0HLE+lVtJtLh/8AS9RBe5fpk8IPQZrxpVHRheF10tumz0I07rnn8u5u&#10;QhViCKM4AAFI7JvyilnHbmpMwxxCTLRvjhh0NZ801w7ZjZlIwWKDqKyhHkST/BX/AKfyIXvO465t&#10;bq4O7f5ZK/LzTPBEZsrO+t2ZnVLtvnzxyqn+tTG9j+zJHLKVZVCl2yTUXhwsdLaUNuM8rPnOQQPl&#10;B/SvXoShSi5wd7kzUpU3GR1JkiZ87hmovLCyAgjaKzY4ZUl3KwKnqCOtWhK4BJ+XnHsalY3n1qws&#10;czpcvwskuJUVy7cKiE5rkdV0htetbgXkrhpxtXYcFF9B/Wuj1IM6xRIQN5+b6DrUNpG7ySgwMmwg&#10;B2xhxjqOf51liHVqVuWOiWvzNqTVOHMZ9rpwS2WNRgRqFGB6VZS3WNctzk45rRMODkcc8mo5vLU7&#10;S3zHkYHNSsHGmuZ7g6zkyIwIRwBgdOP/ANVMYCN1cKPTpVuKWJsL8446t3oeIHr909q6XSjKN42M&#10;1Np2ZQuJ2e3MahGkborcDP1pui6iZHnsJVbdHyjH+IY/pTLuN929MjacVzmr6m+kahZXYUsZJRG2&#10;B2JA/qa56NWarpL0+R0xpxnBx/q5p6DF9ntNUnGR508kgPsWwD+WK8q8R2z2+n3MsD8/bdqnGeec&#10;/wBK9funWLTbySIfu0Q7QB2Hf9K8x1OCOTRNIhGN805kl9SxzmurCScavN6fm2aQXPCXn/kY+jf2&#10;hp8DSzb5lkdWZg53KoHQCsz/AITjWLW5cfIF3H5HQ8e1emppEX2JUZQRiuI8Rafb20cv2qMNGFJS&#10;Qjke2a92M037yuck6DS/dysUV+IuqbhmOHH4ircPxMuUYCSzyO5WTn+VYun+DrrVNOS6tpkDMM7H&#10;4H51nX/h3VNOyZrcsg6vEdwrZQoSdjicsRHVnpWm+PdMvyBLKYH6bZePyrpLfVrUfPvyO2TxXz4J&#10;OcN+IrS0jU7vT7tXtlkkjz80eMg/4VE8MlrFl08Um+WS+4+gY9SWQZT8zUqXzzAeWMJ3kPT8PWuH&#10;0nxBaXEam4eVm/55SLtC/h3/AFrpI9ZWcDZggdDjAFYJvqdMoWN1ZsADOSegNP8ANGKxkv1PQ5Pd&#10;jUn25CMKwHqaoyaNTzgOM9aKyHvoxxuyewFFFxWOm8S+HLfVjFLuaK4T/Vyp1U9qo2sWp6aqpPCs&#10;wXjzYOjD3U8g/TNdQ5MiqD1JH4U9owqqV7nFeLVg6km4/wDDGsK0oxUJao5z+3FIbNtNjuGiPP4Y&#10;qC71W8lgYWFoZJCPl3KVA/rXTSxYG4AE+mKpC9QuY+BIo+7XLOMoStUn+BrGcHrGH4mPp2iyTOLv&#10;UgHmHKg9FrRvBC6+Uc7WXBwafJdtsOflA5J9aS3kSCNnu3UMe38qXuTXs4bPdscpTb55fJIoGGeF&#10;VjQOsagLnrjt+VRlJfmaOXc2Mc9BV+S9hmuSvGxFJ3Z4Nc/qGpS39uLLRYRLJISp5ACYzncOo5GK&#10;2hg6drp3XqXGU5OzVjG1q9nljW006aGa+kfb5QXdvzjqPpn8jXd2VnNYWUFuojIVApVF2heO3tVD&#10;SdAi0pvt90wkvhGFDL91BxwPrgcmt21u4r6AyxjkHH4jtWzoUF+7ho/Lf+vUzrVnJKy0QkbLjY/y&#10;t71KgDSYIyDUvlKVO/nNV3jaKTNvIAR/C3I/+tS9jOFrq6/H/gnNzJ7CTRfvxk5AHFMuLlbSHc4y&#10;egAHJqmdXUykTBY5RwVzkfnUJuDd3OAAQvTj865qmKgm1SerNo0pac+wG4uLjuUB6Be341D5TBjl&#10;jv7Z60tgL7+0LyG6gCW6Mvkvn7wxkipXTNz7iuSrRlyqVS7dzZSSdkIrzBPmPA6ZFTWd2JJDHK2G&#10;PCknrTnX5PlHPvVS4hz8o+9jII9ar97RkpJ3S7i92asy9dwsRlCMDk15/wCOg6aOXjyGQqwweRz1&#10;rs9Ovp3uHsbiNwypuSUkYYdPzrmPiApj0tlIJ81xGCF7npXZyp1YVF1auVQvGXIzbhEcugzfaJTH&#10;GyEbvTivO7+ExWFnKTxbgy59sn+grs/Erm38Mw2yY3ShQR7EjJrlfFarY+DL9yw+6kCfUjn+ddGW&#10;wvNRf9af8Gw5ydOg5rq/yOgspjd2Uc0fzRuoIIrC8X6QbzQbvBG5Yyw+o5qx4J1KOTwzZqpHyxqh&#10;/AY/pVPxrrKWWkXKK/zyrsUe5r1kmmrbib5oX6WOc8A6l5lu1o55i7HuK7icwBArheeuRXiWmajN&#10;pV6txEenDLnqK9F0/wAWWUxWRpULf3XOD+RqqtJqd1szGjUTik90bkvh3TNSjZmtIZPfYP51i3mi&#10;xabPHFBGBE3RcdK37TxHaSLlZow3RgGH51iavqsMlyG85AiHJJbFQr7HUkrc5di0e3ltXMgUso7D&#10;FcNqWuXeiao1vG4lhxkB+o/GrGpeLEhJW0leR+Rnd8o/xrjbmaW7uHnmbc7dTXTSpa3ktDixNe8e&#10;WL1O2t/HSbMSRyJ9ORVxPGVq3/LcL9QRXm/zL05p6uDwa19hDocP1iot0ehS+LrdlwtwoHfnk0Vw&#10;GwHpRR9Xj3D61LsfZMLEYZhg46VI0ny1Ukcr93r71FBLI77ScnGa+VjieVqk92djp394vvKoAz3q&#10;tNa29wQzqNwPBHBFVru52OTnI7elUlvHmmWJGPzHHHasK+NhzOnKPMaQoytzJ2JrrR7qYH7PeKvP&#10;8aZ/kRWf/Yuo7mQXkKkg5IjP+P8AWt4NJDD1LHHOTVF7mSOQuQMn1FFTFYek43jr6FwlVaaTM2Dw&#10;oyki6vWYE5IhXYGHoeSe/rWlDDbaXALezhVPXaOtVJdYWKeMSNjc4QZ6EntV1QJZGbP/AOqnUxnN&#10;C1FWb/LyKlGo3eo9CKaWR15Q46AUmmBrO6Y9FlOSPQ1NHEQ2SCy9qtJbqSWcdRxntXJh4V6lRVFu&#10;u4TnGMXHoXzJ8uf1rL1DUrWyj82eeOGMDl3bGT6e9VZRd5MFqxLNkeY54X3x3rMg8G20W6WWR7i4&#10;PPmTsXbP49K9j20qsL2d/wCupzxpRi/eZl33iu2kumjs9OnvH6hivlp9ct/hVS21LWpGubmGxhhK&#10;gbVMpO8n8BjFdTPpiqgCIFHfbxVIRbc4RRgnJxXBOdOnK0qf4v8ASx3RlBx90oWXjO8huTBqWlyJ&#10;Ip5eOQOpGPU4rp7HUbHVAxt5BuHVDwwPuKxfLSQ8qGb/AD/jWdeaXI139stpDHdEgFlH3xnoR3ql&#10;joN8tv6/MToU5baM7hYj97HA4prxJ9/rxWJpetT7TFOPKkjX545xtBx1IPpWv9uVARLG0RPYjj86&#10;39tScfe09f8APY5ZU5wlYp3EkduRMUKhWyQBk4+lZ/iW1OpXtpaYzGrid/w6D8T/ACqPXNYtrcqr&#10;SLuZgqjPLE1ck1C1hR7qY/6tdzfgOgrmjUbcoLq1Z/mbKMo8s7dzM8QGF5raBpFU4+6OSPf8q83+&#10;Iuoqul6dYZJ+0TPdOoPO0fKn5jNdQZLi9Et4cGe+YQ26j+BCeM+/c15j4z1BdS8T3TRMTBb4toeP&#10;4U4/nk/jXt5XR5XKo/6uRitIxplXTNUvdEuyo8wRscmHdgc9+lVdQ1C61NxLcylz2HYUz99MytJI&#10;X2rhdzZwBz+VL5X7oLk5yK9XS9zKKly26FPac4zSFen0q15ZZz0PHFNZDnpjjpVcxDpFfGBx+lLy&#10;d2T+dTrH+8HOR1puz5Dx0PPH1o5hezIAo5pMVYCfJx+PFIqfN04HJp8wvZkJXmmEccirOz92Wx+t&#10;R4zimmTKmQ4I5BoqQj0oquYwdFXPrqRzvCIMk1OqrAmSw3Hr71NBbqnLcueppLuHenTpXxlKhUjF&#10;1Zb9F2O5zTfKc9qM+JCu4AdPrUGm5F+i9DgvnPFSapZSeSDCpMrMAvPf/Crml6UbWBTK5eQD5m/w&#10;rzo0pzlfqdznCNLc0HLEEnueKqSxbxgnr2qxISTgA4HQUwrIQcJ+JrOtHmns2YRdkY82kJdr5Z3L&#10;tztwcYNbttCUhUDGSOcd6IIdoye9TFGiXdu4HrXp4PDyUU5/8MRWrOWhIEwu4jpWdcalDFOYQHml&#10;H/LKIZP49h+Jq1NJE8QWa5Ea5+7uxmq6XWnRPshmhDE4IVhk16Uo6Ll2MI23lqZ9xfay7Fbayt4M&#10;Hh5nLYH0GOfxrOkn8Uxlyk1pKwAKr9mKj/0LpXTuqn5gc98Z61CAyscr+lR+8i7X/A1VSFvhRzZ8&#10;R31kNmqaeckDdJb/ADAfgf6Zq9YX9jqUTy2UqTADBGeVPuOoP1qzNbBmLEBsnIU9Kyb3w20kq3en&#10;ym3uQuN6cBuf4h3rCcuZ2mtTZKm9tDStI1FwzsDtJ4wBzUwtlglNyc4RgQn44rP0q/kNybK7UR3a&#10;Dp2bHcHvWvIBIMv8xHaudUFGndLVfmTKTUrMxNTRZYt8fyujBo+fukc5rahvVvtMSZcEOvI9D0I/&#10;TFVZbb73GM9qi0bMRurOTbtDb0AGMA9f1yfxqMLOScoT0uXUtKF10OE1yBbrxxpI2g4R2bjnj/8A&#10;XUXi/VPsMcdkrMkcpCs+CSgOf8/hWsuyf4itA6KVt7TeCMdSay9d0pNU1uad1ARCqjpknr+FdVCM&#10;E6ftOkf1/wCCdMXrp2uZ6O2g+HbrVWnSR1LQ25EwP7xxtBAHouTg15okeRu67mI5/wA+9dle3ejw&#10;aBd6HPLI1xG5lQ7MnzQMD5vpwa5KMDaPpnivo6WkDgbc5tsfGjCNic8DH8hUxXAAx3yf0qQMmGBy&#10;SWye3WiZAxj6njH6mrOhRsiqRjcQAfmzRJHmRj7mpSinIx1JoOGnYM38RyBQLlIghBI68Ht68Uxk&#10;XYTsPU96sKAGKsT90c/iKSVdsPAzuy305AoE4qxX2DGMcntTFTk+6n+VT45Ut2OKYB85weMHAp3I&#10;cURldsXIGO35GoioDdOlWZA3l5znA4P5VG+BIAAOg/E4p3M5RRAwG7j1opzfKSOMg0VRm0rn2J5s&#10;ZGdy8cjmh5oyMZB/CsTzWgfBJZB1GelTfupl8yMg57ivjo5hOcXyxVzR0EjREas2So46VOsQK4rG&#10;kuLu3w8aiQdSjZzj2NT2esR3iZjDK68OjDla6KFanrdakTpztdbGh5Cg5IpjFVBCj8aj8xpDw4qt&#10;Jb3LkuLoqv8AcCDH+NauWl4R/IhR/mZaUjsMtVS5s3vFxLPMsefuxNt/Mjmj7LeecsgvPkCkeWUG&#10;CfXPWqzz6nbs2YI5hngRsVOPxoUkl7yaX9di4xd/dauMfQbFEKrap16kZI/HrVCbwrpV2W+02UTh&#10;u+3n8607TV4rmd7dkeKdBkxyDBx6j1q/tUdDwTzWipRk+aJTq1YaSZzqaVfacT9hu2aJRxBOxcY7&#10;YJ5H8qv2erxTb4rlDBcKDmNxz9R6j3FW2kHJHOazdR01NQg3ElJV/wBXIg5U/Wk5Sp/DqNONT4/v&#10;LyJ5xLKc+mO9SD5cqDwPSsLTr+7t3FtdqquvGV7j1rf+/wAKn41FKUZpuO/UmpBwdmYmtaeZ4ftE&#10;TFbiIh4mx0YdM+3ar1ncx3lhDdqfllQN05GaviMNlSABisfSE8lbmxLBvJlOCB0Dc4/U0cnK3Hv+&#10;ZfNzQ9PyLpTcd+cgVlQs39vS/wDPMW+TxjB3YrakkECbuOBXOabcRXFzdXqybw7BFyeCF9PbOa8+&#10;rFU2n1NaV3GTG2umC2udR1eVf3s+FXjkKO1c54n1FNB0+SdgDcHlVP8AFI3QH2AHP0rrNR1iCz08&#10;yGRGwSEAPf3rwnxFrkuvaizM+YYm2x4HU9z/AJ7AV35dh3VqKpLaKQTnK1u5jh2lkaSRmLudzM3U&#10;k9TU6IMjL8bfQ1BGAoU5x+FWFAOBnnGMge9fQsmCsiZiBI2QSQ+eR1qRnAePKjIGfun1NNZABJnr&#10;uPbNDEiVN2Onb3NI3GnGznrkjIH4VG52yvjdnd1/GpXcCIMe6kYqKTHmEnu2SeaYnsSspEvBwNq4&#10;z+FRSM7KQcYUY4Hv/wDWqXccDoTtHb3FRbyA/pjHT3FAMgdD5hBOT9acqAEkYyAf5UbGYkYbdj09&#10;qlVG2LnkjPagzsrkRPy4IB4I4HuKhcDLcdhVyWMCINuyScY/LmodgyzHngUxSXQrEM3JByeetFTN&#10;/qyf1oppmMlY+n7mLMhcDnpVaFvs12Om1zyPetK5K54Hauf1e9NnbvcCJ5NhB2p164NfCYilyVk4&#10;b3Omi3NWOiYbTuxkisu/smcLeQSNDdRDIKfxdyCO4rQt5fPs45NwIZeMU9UfHQfU16Lg3aUTCM3B&#10;jdOu4dW05ZQoDH5XUHBVh1FONtdQktBOWx/yzl5H59az4G/s7VVULtjuM7vTd2/TP6VvyFdu4dxX&#10;TTUakefZoipeEtNmVILzflZUMbjqrVM3z8g8Cs+9jDJ5gbEkfIP9PxqW2uRJEduCCOtVCpd8kiZR&#10;05kQ6lbGaEywnbPHyjEf54qnaa6l1bKdp3dG9jWsiFlK9MjnNcveW50rWCAreVcHJHYH1H+fSs6j&#10;nB80NE9zakozXLLdbHRK6SAbSBzyc9vSpyc4AztrM05N8rRg8YzzV7yMnJY5HQZq6M5yjzWMZpJ2&#10;uZOrxSQ3ttcKC0TkRuQfu+n68VuwMGiXBGfWq+o2rT6VMiYEijch/wBocj9aWxIlhR8/LjINVSgq&#10;dR266jnLmgn2LyjmsSzhaLxLeBtoSSNGAB6YLDP61vDKqSRnA4NYEUyNqN5f4yqkRIQOTt6/qTTr&#10;zjBxlIVJNqSRl+Nb6W2to7O05urp/LjHpnqfwGaxNSuoPD2jizgB86NAqgfTr/Wugj0prjU21m7H&#10;+kbfLgj7Rj/GvNvHPiNba8ktYCsk+cnuM/j2/nXHTpe3rqKWj1/r+vzO6EowhZ9PzMPxBrcy2X9n&#10;ISZW5lb0B6/if5fU1zccbLAZACFDDtz0phVnkLyFndjlieST9aurGq2m1gTljx+VfSwhGC5YmMbz&#10;k5MiijJCluxxnFWCpyvAGV6nHNPjT5M4IxgjmpZPnKZGNq469eTVG6WgXKWpjQ2+5SVAl8xgfm5y&#10;RjtUEg/eJjHfJH1pcMY2BwenOc9zUrRkMhZRhhkfpQNJWKbjdGg+vQZpvlc57/Wp2B+QkDbnt/n0&#10;pEAwHBXgmgkPKDEccgDIqNkRGk4xn36c1MSFbDDKru6fTiogAY5Mtt46D60BdCMNuCCemKOAeT8u&#10;eefajj+Ag8HjFOfBDbB1PSgWg2ULjHv1Pv8A/qqMbTI3PG0ZIA46VK/EY5/i55piMfLfGMHg/kaB&#10;PchYhlYJnHbPU/5xRTtpwe3GKKaM2rn1K7cEkisy5AIYFc9wDzVuSQKMr0+tYurX6WdnNcuMYGFB&#10;HUnoK+MrSdSSgt2VSg76Fzwje/bbGVAC3kStEWYHHHpW9I4C8LgdMisrQbP7BoduhfDMu9/cmrk5&#10;B+Ucg+leqvcpJIwq2lWbW1zP1Fw0kJDAYkB+vNbDbmhUA4yua5rU9xaPg53DPFbsBJs4y3pzmuPD&#10;1W5zTLqwtCLIQm53XBJY8k81X09mhuXtXZDnlSD2q8Q0jgLnHrVHyVi1xdq/8s8tjuc8f1qo0+Wc&#10;ZR2vb7xXTi0zWBG5jg9+fxqnrFgL+zfaxSVeVYDJBq4rckKOv/16e4+Rm713zgpRaMIzcZJoxdFL&#10;i2WR/wDWkYYeh9PzrZjUFuR+v+fesnRwxhyV5ZiSPqTW5Gu1TmlhUnTVh13abBh+7Y56DoaztI+e&#10;whYDClcjHp2qe/dmiMMRw8vyg+g7n8qguZlsLby4RufGEVeKKlSEZOUnohRi3Gy3Y/VdSS3txEhB&#10;mk+VFz39foKzbaHy7WOH5mEY+83Vj3Jqrb2cpumurpy0zdPRfYU3W9bg0e0Z2cJMRwGYYUepry51&#10;Hi57aHTGCglGJm+OPFdroVitusgF1J+7GBnYO5rw/MLX8kt7JLOHZjvRsFj2PPar3iTWBrGpb1bd&#10;GM4YjBY9z0qigGF6lc5619FhaCpQu92Fr6IYIyzDJGTzjqavBT5QGR/FxxTREvnLx82Oee/5VaZS&#10;LWMrjlc455O4/wBK6jojGyKyuVKgN2/wqRw29Qf7oPH504gEl9oyuMZJNJIw8wjAUhQO57CgsFLE&#10;bSe/Ufh/jTJJAWHI3BQeB7D/AAp4OYsgHt1+g96JVbzWJByOMnNAPYrEnevOT94c/wCfSmAZ2qM+&#10;vP8An2qcqF2k5J2EjP1NJtDMoJ9QcUyCGd/3jLwBk4wBzTAx+c5GMYANSTKscr4zx79aIyPLcAdx&#10;/F9aBdR8WAHbggL6+tQsQEPv/tVKuPKYcngHP+f88VE/3sZ7Z69KBMSRt67Qec7sioQrrkHuf6VM&#10;R14z9eaZgLlcYO7jigljV5TGOcUU5VCsv19KKASufRkru0eAfwHesTVVe6uLGyVSzyThmH91R3qa&#10;61IwL5VugnumYLHH/e/wA9a1NO04wF5pyrXcgG9h0HsPYV8hQh9t7mt/ZLmfyNlmiMZU4yoAGKy7&#10;q58lXbd8q/nTpJSG2c5rOv3kkiMcKb5W4VaMViPaaLRnPRp2eo/S9+p3vmvkRqOFY9/f9K35FKyE&#10;jBXAAFU9OtfsdosbAFyPmOe9Xo4mYcgj2NdeHoqMLW1epFaopSuthgbB3Mcbeuags2+0Xcl0QQrc&#10;ICOgH+TTruQSt9hjI81hl8DovvV1IREqqOFA6fjXRGDcvJfmZN2j5sfgN+VRX0xitjjG9/lUepNS&#10;b1iXczAAAEkmqqR+fObmfARf9Wp7D1q6knblW7/DzIitbslsbdYbdB0IFWLm8htYsyHr0HcmqU97&#10;yFgGefvH7oqsLcOWlkkVyD99hx9AK5qmOjBezo6spU7vmmKLgyyvIG/ePwM9FHoKYzRQpvZizHqT&#10;UUkiBSQwCjqx4GK4XxF8RtMsFkispDdXSkqNo+VSK4aEa+Jd0r+ZvZI6DWfFFrodvJcTOAQMKhrx&#10;PXvEN54guWknYpFnIQf1qnqVzqN/MJ9QeRpJRvXf6EnoPSkiiUnBHU4+lfQ4PBRw8dXdhfm0SFjg&#10;APTnPc1digGOPQ8kn0pIoC7xgDOSSQDzxzU2xRIAp4PJ/Gu43jGwjAhg2W556f8A1qe5DRRIrNtU&#10;YOeOTz6e9KzLgDDfQj/Com8sBRGW6DdvGMGg02GKTs+Xk8Z5qSYhpJGOMnjO6olIJ2ggDOSM+lKy&#10;/OcNkhux60xJk8SqRtP8XAI7Hmo5GO9/mUhjSxFjcR8EfOM80x8tJuGTz6/Sgd9BJMbyFJ+7SKdg&#10;BLY6dfzokDFSM87QDzUSkhSST0BxQS2Omk5LckY5HrTI5P3fQ8/0/wD10E5Z+OuMU4psxyetBLFL&#10;MqPknBwOvrzTB+7bIG4jHr9aU/c+XPX+lMXJ5w27Gcn6UA2Mfnru5/WmkfKeO+ORT+SwJOOemTzQ&#10;eF+93z39KCGRRkGRQT15JwOlFLHxIuTnGeM+1FME7H0Lpel22m+ZPvE1w5y8zYBz7egq0+q2cBG+&#10;4TJ6jPNZJ0+yeMLLcTuxxkGVsfzq9bWdtFEXihtlI+8+Ofzr49V29ipqLfNJtkbaj9umaO0TcFba&#10;7Hjbxn+R/lWtaQRRgEENIRyxNU3tIpQGAYBhg7ZCPxBqkulxwT7/AD7kYOOLlj+maiM1CfPNCfLJ&#10;WTsdK0lvbJueVF9ckVUkv7iYbNOiDs3SVxhF/qfwqhHp9pHIG2uZM5Dt85/M5NaEZy/EzY74BGK6&#10;VjFflSt8zDkitdyxaW62kfmTSBpmGZJCMZ/+tUNzqagEQqZW7Y6H8aZN9myDJKz8cAkmonvoAgjQ&#10;Et2A4qKmMlZxhZfiCgm+Z6jS0t5sNy4jC8gIT17Zq5GsGzDlmIHU5rCvNe03T/8Aj81C0tyB90yD&#10;cfwrm774laBBn7PJJOQP4Y25/E1jChiqnvcl79y247XPQDJGufKZhgelc/4k8T6boNn5t3c7nP3Y&#10;FILv+FeXa38S9W1BGisR9kjPG4HLY/kK49kluXZ5neSQtks7EnvXrYfKU1et939MjW+hueIvG2qe&#10;IWMKt9mtM8Qxtgkf7R71gLbHBPofrVmO22uozyDVgx53cE/ieD/nNezCEaceWCsi1S6sYrOYoi7M&#10;wA+Xd2A7Va8vbcDAHEnQn3qMo0dopZSFYcHB55Of5VJcMBdM2CxEnYehqkbJJILloTKPLj2KOxbJ&#10;PAyfxOafGg2xELzgYB5/iNVmceaBjoSfSrs1tcWqW09wmyObmPJ5Kjv9KLFaIbMkkN15UiBHQEMr&#10;ggjj0NRtHtGdpGaWe5mmuDNLI0jkDLOxJ/On6gkESQiC5W4JiDOwUjacnjkc/WgG+5DCAJBuAwXx&#10;+tIxO8kIVXOc9qWOUsVXJ2s56de3/wBaoSd20MWOBxkUwLMeDdxDPVh2NRPsBwpOCT1ox80ZDYAI&#10;6DntUZBYH72M4BzmgQ8kKrE8/KB/KkjCsSp5+XPPtUIx5efYdv8A69Ph/vDjt06dM96BCOApGByc&#10;/hTHJyCRik3ZxjPPU4pHJ2gEscdsUCbJJGwpUEHgEY56jn+lRkttYD1AxSvnYN4PGMDOOmPekI+U&#10;nBwWB60CZGSAFY9z3PSjJ6gjrjFNzhVzwM8UpO4cHqfpQT1I1LoxIPIFFKu4E8Eg+lFMSuehD4ns&#10;YA8+i2rMxwRFIydvxqm/xKUxtGukssZ6j7R/9jXMGDbAB1+cN7Dgjp/npVRogrkY9eMVzTweHn8U&#10;F+X5WFyShs2dlJ8TZGh8qOxdADwROP8A4mlX4kTAbhp/uR55/wDia4wQDc3ThgKcIMQcL1GePb/J&#10;rKWXYVr4Pz/zBOa6neWvxTIOJtOlVc8FZgePyFWZfitbg7YNKmcnjLy7f5V535KptDf3TyT7UhgH&#10;mKMehz+FSsswid1AGpM6rUfiVql0ALS3htlK9fvt+Z4/SudufEWtXW4Salc7WzkKxUH8BVaOF2fA&#10;QkBOw680/wAk+Y/y8c/yrop4WhT+CCQuRvcpBd4Yt1wME/UVMIQAuff9Of61bRAUKlAcqOSffNTm&#10;MiLpwNx5H+fQV0XLjSRX8oIvGDgD9SKfHGF3EjBLEfpU/wAnk5wTgAZP4f4UAFi2QO7Y49BUl2Vy&#10;TTGUapbEoJFMirgrngnHT8as+ILOOx1i7tIRiOMg4Lf7Of61Us52s9QgukRH8mRHCnocHPrVrXNS&#10;TVNXub1UaNJgOCw4wMf0pcvvcwtebyKS5+yxjqv6CnSyeZdK5IXMvQDgc/WmKR5KgjGMDNDlfMQ5&#10;6P0NUWNLgyABQeuT+FSyMSyAgnjOC1Vm+WZf8MZ65qR2IXLcNnuKBXH7ht79cZzTcl4wd2M8VGx8&#10;oKF6FupFICwg5I7+1A2x2SVLZIKnPfv/APqob5icngdMD/Gm/wDLJjng4xk59f8ACnAnGemQegoF&#10;e4EAOPQHknApxLfcB7E9f8+tRpufrnBP3vzpxMm7I6ButAIjCEKRnkjvn606MAK2evbiow79SP4S&#10;cY69aBJyQRgH/Cgm43g4xxg+nWg42YBJp+cZXgDP9KbvAx3DN6UCY9/mjzyCAP5f/WpuCSMg9R37&#10;UpbcoHH3Bxjvmoz8q5Ax0zxQMadoHOePxpOdvORjmkc5QkHPNJzjpwfb/PpQQ3qJkZ3ZxjA5FFIX&#10;y27B9TRTJTNlVDxYwdp+QDA5xz/h+dQSRbWRSeAcZzmiikdDWlxyxq27LcAjinKg8jngAMMfh6UU&#10;UBYcwQjdlRgAA/h9KY4X5SMBdozj60UUCGsgjc4YMoXAxQm35ioOeOc8dOaKKGC3FjCOjEHoO568&#10;4qdyvlqRjHOPQcD3oooKWw2dh9mJypbb/gP61HwuctwGPHSiihCe4Apg/MDjimuAASQOuPTtRRQD&#10;GqcRqefmPHPTFDA+Z8o/iyOaKKBIjmwW4PU8HPH+elOaHzCpJ5LHuMdBRRQSKUDdMAA9ev8AShyA&#10;gGR931oooH0GDPI+Y/h9fem8NGcYHGecUUUC6isXBGcY7c1IVLMwwMZP+P8ASiigaKy4243DIU54&#10;+tAxjrkEcfKKKKZAgB54O0HrRlSMlu/rRRSE9BwC7eCOnvTeWj+/jOM/rRRQAyQHaBn3BzxTBu2n&#10;J4oopk9RM4TuffFFFFNGbZ//2VBLAwQUAAYACAAAACEAcdVJ4dwAAAAFAQAADwAAAGRycy9kb3du&#10;cmV2LnhtbEyPQUvDQBCF70L/wzIFb3aTlBaJ2ZRS1FMRbAXxNk2mSWh2NmS3SfrvHb3oZZjhPd58&#10;L9tMtlUD9b5xbCBeRKCIC1c2XBn4OL48PILyAbnE1jEZuJGHTT67yzAt3cjvNBxCpSSEfYoG6hC6&#10;VGtf1GTRL1xHLNrZ9RaDnH2lyx5HCbetTqJorS02LB9q7GhXU3E5XK2B1xHH7TJ+HvaX8+72dVy9&#10;fe5jMuZ+Pm2fQAWawp8ZfvAFHXJhOrkrl161BqRI+J2iJaul1DjJso4S0Hmm/9Pn3wA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wmJItswDAADRCQAADgAAAAAAAAAA&#10;AAAAAAA8AgAAZHJzL2Uyb0RvYy54bWxQSwECLQAKAAAAAAAAACEAfqs5Yng8AAB4PAAAFQAAAAAA&#10;AAAAAAAAAAA0BgAAZHJzL21lZGlhL2ltYWdlMS5qcGVnUEsBAi0AFAAGAAgAAAAhAHHVSeHcAAAA&#10;BQEAAA8AAAAAAAAAAAAAAAAA30IAAGRycy9kb3ducmV2LnhtbFBLAQItABQABgAIAAAAIQBYYLMb&#10;ugAAACIBAAAZAAAAAAAAAAAAAAAAAOhDAABkcnMvX3JlbHMvZTJvRG9jLnhtbC5yZWxzUEsFBgAA&#10;AAAGAAYAfQEAANlEAAAAAA==&#10;">
                      <v:shape id="Picture 22" o:spid="_x0000_s1027" type="#_x0000_t75" alt="Warm potato dish" style="position:absolute;width:16116;height:16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whVxgAAANsAAAAPAAAAZHJzL2Rvd25yZXYueG1sRI9PawIx&#10;FMTvhX6H8Aq9FM26hyJbo0jRtodS/9RDe3tsnpu1m5ewibr10xtB8DjMzG+Y0aSzjThQG2rHCgb9&#10;DARx6XTNlYLN97w3BBEissbGMSn4pwCT8f3dCAvtjryiwzpWIkE4FKjAxOgLKUNpyGLoO0+cvK1r&#10;LcYk20rqFo8JbhuZZ9mztFhzWjDo6dVQ+bfeWwXL96f9zPD09+dzttDe67fT7ssq9fjQTV9AROri&#10;LXxtf2gFeQ6XL+kHyPEZAAD//wMAUEsBAi0AFAAGAAgAAAAhANvh9svuAAAAhQEAABMAAAAAAAAA&#10;AAAAAAAAAAAAAFtDb250ZW50X1R5cGVzXS54bWxQSwECLQAUAAYACAAAACEAWvQsW78AAAAVAQAA&#10;CwAAAAAAAAAAAAAAAAAfAQAAX3JlbHMvLnJlbHNQSwECLQAUAAYACAAAACEABLsIVcYAAADbAAAA&#10;DwAAAAAAAAAAAAAAAAAHAgAAZHJzL2Rvd25yZXYueG1sUEsFBgAAAAADAAMAtwAAAPoCAAAAAA==&#10;" stroked="t" strokecolor="#ffcbe0 [660]" strokeweight="1.25pt">
                        <v:imagedata r:id="rId15" o:title="Warm potato dish"/>
                        <v:shadow on="t" color="black" opacity="24248f" origin="-.5,-.5" offset="1.99561mm,1.99561mm"/>
                        <v:path arrowok="t"/>
                      </v:shape>
                      <v:oval id="Oval 25" o:spid="_x0000_s1028" style="position:absolute;left:11715;top:12858;width:3664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ZJBxgAAANsAAAAPAAAAZHJzL2Rvd25yZXYueG1sRI9bawIx&#10;FITfhf6HcAq+abbeqFujiCC00D54qeDbcXPcLLs5WTZR13/fFAQfh5n5hpktWluJKzW+cKzgrZ+A&#10;IM6cLjhXsN+te+8gfEDWWDkmBXfysJi/dGaYanfjDV23IRcRwj5FBSaEOpXSZ4Ys+r6riaN3do3F&#10;EGWTS93gLcJtJQdJMpEWC44LBmtaGcrK7cUqyL+Ol3I5HW+Gp/L8bX4Po/vPfqRU97VdfoAI1IZn&#10;+NH+1AoGY/j/En+AnP8BAAD//wMAUEsBAi0AFAAGAAgAAAAhANvh9svuAAAAhQEAABMAAAAAAAAA&#10;AAAAAAAAAAAAAFtDb250ZW50X1R5cGVzXS54bWxQSwECLQAUAAYACAAAACEAWvQsW78AAAAVAQAA&#10;CwAAAAAAAAAAAAAAAAAfAQAAX3JlbHMvLnJlbHNQSwECLQAUAAYACAAAACEAyuGSQcYAAADbAAAA&#10;DwAAAAAAAAAAAAAAAAAHAgAAZHJzL2Rvd25yZXYueG1sUEsFBgAAAAADAAMAtwAAAPoCAAAAAA==&#10;" fillcolor="black [3213]" strokecolor="#ffcbe0 [660]" strokeweight="1pt">
                        <v:fill opacity="10537f"/>
                        <v:stroke opacity="18247f" joinstyle="miter"/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80" w:type="dxa"/>
            <w:gridSpan w:val="2"/>
            <w:vAlign w:val="bottom"/>
          </w:tcPr>
          <w:p w14:paraId="42D98DF0" w14:textId="77777777" w:rsidR="007D1ADF" w:rsidRPr="00A8442F" w:rsidRDefault="00B61ACF" w:rsidP="00A8442F">
            <w:pPr>
              <w:pStyle w:val="Heading1"/>
            </w:pPr>
            <w:sdt>
              <w:sdtPr>
                <w:id w:val="-1605870313"/>
                <w:placeholder>
                  <w:docPart w:val="C4FBDC7CC33D4EDE8E905AE4A6B84DC5"/>
                </w:placeholder>
                <w:temporary/>
                <w:showingPlcHdr/>
                <w15:appearance w15:val="hidden"/>
              </w:sdtPr>
              <w:sdtEndPr/>
              <w:sdtContent>
                <w:r w:rsidR="007D1ADF" w:rsidRPr="00A8442F">
                  <w:t>Main Course</w:t>
                </w:r>
              </w:sdtContent>
            </w:sdt>
          </w:p>
        </w:tc>
      </w:tr>
      <w:tr w:rsidR="007D1ADF" w:rsidRPr="00892435" w14:paraId="23ECB32B" w14:textId="77777777" w:rsidTr="00FE4078">
        <w:trPr>
          <w:trHeight w:val="1275"/>
        </w:trPr>
        <w:tc>
          <w:tcPr>
            <w:tcW w:w="4680" w:type="dxa"/>
            <w:gridSpan w:val="2"/>
            <w:vMerge/>
          </w:tcPr>
          <w:p w14:paraId="06E3E0CB" w14:textId="77777777" w:rsidR="007D1ADF" w:rsidRPr="00892435" w:rsidRDefault="007D1ADF" w:rsidP="005775B6"/>
        </w:tc>
        <w:tc>
          <w:tcPr>
            <w:tcW w:w="4680" w:type="dxa"/>
            <w:gridSpan w:val="2"/>
          </w:tcPr>
          <w:p w14:paraId="6F3373C1" w14:textId="77777777" w:rsidR="007D1ADF" w:rsidRPr="00892435" w:rsidRDefault="00B61ACF" w:rsidP="00FE4078">
            <w:pPr>
              <w:pStyle w:val="Heading2"/>
            </w:pPr>
            <w:sdt>
              <w:sdtPr>
                <w:id w:val="137155158"/>
                <w:placeholder>
                  <w:docPart w:val="09D09CF4495F4F9F92A1E62B88B0417F"/>
                </w:placeholder>
                <w:temporary/>
                <w:showingPlcHdr/>
                <w15:appearance w15:val="hidden"/>
              </w:sdtPr>
              <w:sdtEndPr/>
              <w:sdtContent>
                <w:r w:rsidR="007D1ADF" w:rsidRPr="00892435">
                  <w:t>Describe your Main Course, and don’t hold back</w:t>
                </w:r>
              </w:sdtContent>
            </w:sdt>
          </w:p>
        </w:tc>
      </w:tr>
      <w:tr w:rsidR="00A54885" w:rsidRPr="00892435" w14:paraId="4CF5308F" w14:textId="77777777" w:rsidTr="00595DF5">
        <w:trPr>
          <w:trHeight w:val="720"/>
        </w:trPr>
        <w:tc>
          <w:tcPr>
            <w:tcW w:w="9360" w:type="dxa"/>
            <w:gridSpan w:val="4"/>
          </w:tcPr>
          <w:p w14:paraId="4AA23C6E" w14:textId="77777777" w:rsidR="00A54885" w:rsidRPr="00892435" w:rsidRDefault="00A54885" w:rsidP="005775B6">
            <w:r w:rsidRPr="00892435">
              <w:rPr>
                <w:noProof/>
              </w:rPr>
              <mc:AlternateContent>
                <mc:Choice Requires="wps">
                  <w:drawing>
                    <wp:inline distT="0" distB="0" distL="0" distR="0" wp14:anchorId="22843DD1" wp14:editId="464443D5">
                      <wp:extent cx="1502570" cy="74201"/>
                      <wp:effectExtent l="0" t="38100" r="0" b="40640"/>
                      <wp:docPr id="15" name="Graphic 19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327149">
                                <a:off x="0" y="0"/>
                                <a:ext cx="1502570" cy="74201"/>
                              </a:xfrm>
                              <a:custGeom>
                                <a:avLst/>
                                <a:gdLst>
                                  <a:gd name="connsiteX0" fmla="*/ 694354 w 771525"/>
                                  <a:gd name="connsiteY0" fmla="*/ 18002 h 38100"/>
                                  <a:gd name="connsiteX1" fmla="*/ 616696 w 771525"/>
                                  <a:gd name="connsiteY1" fmla="*/ 7144 h 38100"/>
                                  <a:gd name="connsiteX2" fmla="*/ 539039 w 771525"/>
                                  <a:gd name="connsiteY2" fmla="*/ 18002 h 38100"/>
                                  <a:gd name="connsiteX3" fmla="*/ 464229 w 771525"/>
                                  <a:gd name="connsiteY3" fmla="*/ 28461 h 38100"/>
                                  <a:gd name="connsiteX4" fmla="*/ 389496 w 771525"/>
                                  <a:gd name="connsiteY4" fmla="*/ 18002 h 38100"/>
                                  <a:gd name="connsiteX5" fmla="*/ 311887 w 771525"/>
                                  <a:gd name="connsiteY5" fmla="*/ 7144 h 38100"/>
                                  <a:gd name="connsiteX6" fmla="*/ 234248 w 771525"/>
                                  <a:gd name="connsiteY6" fmla="*/ 18002 h 38100"/>
                                  <a:gd name="connsiteX7" fmla="*/ 159487 w 771525"/>
                                  <a:gd name="connsiteY7" fmla="*/ 28461 h 38100"/>
                                  <a:gd name="connsiteX8" fmla="*/ 84753 w 771525"/>
                                  <a:gd name="connsiteY8" fmla="*/ 18002 h 38100"/>
                                  <a:gd name="connsiteX9" fmla="*/ 7144 w 771525"/>
                                  <a:gd name="connsiteY9" fmla="*/ 7144 h 38100"/>
                                  <a:gd name="connsiteX10" fmla="*/ 7144 w 771525"/>
                                  <a:gd name="connsiteY10" fmla="*/ 17793 h 38100"/>
                                  <a:gd name="connsiteX11" fmla="*/ 81877 w 771525"/>
                                  <a:gd name="connsiteY11" fmla="*/ 28261 h 38100"/>
                                  <a:gd name="connsiteX12" fmla="*/ 159487 w 771525"/>
                                  <a:gd name="connsiteY12" fmla="*/ 39110 h 38100"/>
                                  <a:gd name="connsiteX13" fmla="*/ 237125 w 771525"/>
                                  <a:gd name="connsiteY13" fmla="*/ 28261 h 38100"/>
                                  <a:gd name="connsiteX14" fmla="*/ 311887 w 771525"/>
                                  <a:gd name="connsiteY14" fmla="*/ 17793 h 38100"/>
                                  <a:gd name="connsiteX15" fmla="*/ 386620 w 771525"/>
                                  <a:gd name="connsiteY15" fmla="*/ 28261 h 38100"/>
                                  <a:gd name="connsiteX16" fmla="*/ 464229 w 771525"/>
                                  <a:gd name="connsiteY16" fmla="*/ 39110 h 38100"/>
                                  <a:gd name="connsiteX17" fmla="*/ 541896 w 771525"/>
                                  <a:gd name="connsiteY17" fmla="*/ 28261 h 38100"/>
                                  <a:gd name="connsiteX18" fmla="*/ 616696 w 771525"/>
                                  <a:gd name="connsiteY18" fmla="*/ 17793 h 38100"/>
                                  <a:gd name="connsiteX19" fmla="*/ 691486 w 771525"/>
                                  <a:gd name="connsiteY19" fmla="*/ 28261 h 38100"/>
                                  <a:gd name="connsiteX20" fmla="*/ 769144 w 771525"/>
                                  <a:gd name="connsiteY20" fmla="*/ 39110 h 38100"/>
                                  <a:gd name="connsiteX21" fmla="*/ 769144 w 771525"/>
                                  <a:gd name="connsiteY21" fmla="*/ 28461 h 38100"/>
                                  <a:gd name="connsiteX22" fmla="*/ 694354 w 771525"/>
                                  <a:gd name="connsiteY22" fmla="*/ 18002 h 381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</a:cxnLst>
                                <a:rect l="l" t="t" r="r" b="b"/>
                                <a:pathLst>
                                  <a:path w="771525" h="38100">
                                    <a:moveTo>
                                      <a:pt x="694354" y="18002"/>
                                    </a:moveTo>
                                    <a:cubicBezTo>
                                      <a:pt x="675265" y="12659"/>
                                      <a:pt x="655530" y="7144"/>
                                      <a:pt x="616696" y="7144"/>
                                    </a:cubicBezTo>
                                    <a:cubicBezTo>
                                      <a:pt x="577853" y="7144"/>
                                      <a:pt x="558127" y="12659"/>
                                      <a:pt x="539039" y="18002"/>
                                    </a:cubicBezTo>
                                    <a:cubicBezTo>
                                      <a:pt x="519798" y="23374"/>
                                      <a:pt x="501615" y="28461"/>
                                      <a:pt x="464229" y="28461"/>
                                    </a:cubicBezTo>
                                    <a:cubicBezTo>
                                      <a:pt x="426872" y="28461"/>
                                      <a:pt x="408718" y="23384"/>
                                      <a:pt x="389496" y="18002"/>
                                    </a:cubicBezTo>
                                    <a:cubicBezTo>
                                      <a:pt x="370427" y="12659"/>
                                      <a:pt x="350711" y="7144"/>
                                      <a:pt x="311887" y="7144"/>
                                    </a:cubicBezTo>
                                    <a:cubicBezTo>
                                      <a:pt x="273053" y="7144"/>
                                      <a:pt x="253327" y="12659"/>
                                      <a:pt x="234248" y="18002"/>
                                    </a:cubicBezTo>
                                    <a:cubicBezTo>
                                      <a:pt x="215017" y="23374"/>
                                      <a:pt x="196853" y="28461"/>
                                      <a:pt x="159487" y="28461"/>
                                    </a:cubicBezTo>
                                    <a:cubicBezTo>
                                      <a:pt x="122139" y="28461"/>
                                      <a:pt x="103975" y="23384"/>
                                      <a:pt x="84753" y="18002"/>
                                    </a:cubicBezTo>
                                    <a:cubicBezTo>
                                      <a:pt x="65684" y="12659"/>
                                      <a:pt x="45968" y="7144"/>
                                      <a:pt x="7144" y="7144"/>
                                    </a:cubicBezTo>
                                    <a:lnTo>
                                      <a:pt x="7144" y="17793"/>
                                    </a:lnTo>
                                    <a:cubicBezTo>
                                      <a:pt x="44491" y="17793"/>
                                      <a:pt x="62655" y="22870"/>
                                      <a:pt x="81877" y="28261"/>
                                    </a:cubicBezTo>
                                    <a:cubicBezTo>
                                      <a:pt x="100946" y="33604"/>
                                      <a:pt x="120672" y="39110"/>
                                      <a:pt x="159487" y="39110"/>
                                    </a:cubicBezTo>
                                    <a:cubicBezTo>
                                      <a:pt x="198320" y="39110"/>
                                      <a:pt x="218046" y="33604"/>
                                      <a:pt x="237125" y="28261"/>
                                    </a:cubicBezTo>
                                    <a:cubicBezTo>
                                      <a:pt x="256356" y="22879"/>
                                      <a:pt x="274520" y="17793"/>
                                      <a:pt x="311887" y="17793"/>
                                    </a:cubicBezTo>
                                    <a:cubicBezTo>
                                      <a:pt x="349234" y="17793"/>
                                      <a:pt x="367398" y="22870"/>
                                      <a:pt x="386620" y="28261"/>
                                    </a:cubicBezTo>
                                    <a:cubicBezTo>
                                      <a:pt x="405689" y="33604"/>
                                      <a:pt x="425415" y="39110"/>
                                      <a:pt x="464229" y="39110"/>
                                    </a:cubicBezTo>
                                    <a:cubicBezTo>
                                      <a:pt x="503082" y="39110"/>
                                      <a:pt x="522808" y="33604"/>
                                      <a:pt x="541896" y="28261"/>
                                    </a:cubicBezTo>
                                    <a:cubicBezTo>
                                      <a:pt x="561137" y="22879"/>
                                      <a:pt x="579311" y="17793"/>
                                      <a:pt x="616696" y="17793"/>
                                    </a:cubicBezTo>
                                    <a:cubicBezTo>
                                      <a:pt x="654082" y="17793"/>
                                      <a:pt x="672246" y="22870"/>
                                      <a:pt x="691486" y="28261"/>
                                    </a:cubicBezTo>
                                    <a:cubicBezTo>
                                      <a:pt x="710575" y="33604"/>
                                      <a:pt x="730301" y="39110"/>
                                      <a:pt x="769144" y="39110"/>
                                    </a:cubicBezTo>
                                    <a:lnTo>
                                      <a:pt x="769144" y="28461"/>
                                    </a:lnTo>
                                    <a:cubicBezTo>
                                      <a:pt x="731758" y="28461"/>
                                      <a:pt x="713584" y="23374"/>
                                      <a:pt x="694354" y="1800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/>
                              </a:solidFill>
                              <a:ln w="9525" cap="flat">
                                <a:noFill/>
                                <a:prstDash val="solid"/>
                                <a:miter/>
                              </a:ln>
                            </wps:spPr>
                            <wps:bodyPr rtlCol="0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471A686" id="Graphic 195" o:spid="_x0000_s1026" style="width:118.3pt;height:5.85pt;rotation:-298026fd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77152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hLuTwYAAOYbAAAOAAAAZHJzL2Uyb0RvYy54bWysWd2Pm0YQf6/U/wHxWKkx+w2nu4vUnJKX&#10;qo2UVEofOYzPljBYQM6X/vWd3QEya3JlsfpigZffzv7ma2d2b9++HKvouWy7Q1PfxexNEkdlXTTb&#10;Q/10F//1+f2vaRx1fV5v86qpy7v4W9nFb+9//un2fLopebNvqm3ZRjBJ3d2cT3fxvu9PN5tNV+zL&#10;Y969aU5lDYO7pj3mPby2T5ttm59h9mO14UmiN+em3Z7apii7Dv59wMH43s2/25VF/+du15V9VN3F&#10;sLbe/bbu99H+bu5v85unNj/tD8WwjPyKVRzzQw1Cp6ke8j6PvraH2VTHQ9E2XbPr3xTNcdPsdoei&#10;dByADUsu2Hza56fScQHldKdJTd3/N23xx/PHNjpswXYqjur8CDb6MKiDZcrq53zqbuCzT6eP7fDW&#10;waMl+7Jrj1HbgFI5E9wwmTkdAKvoxan426Ti8qWPCviTqYQrA5YoYMxIIG1FbHAuO2fxtes/lM3R&#10;PufPv3c9WmgLT06/22GRRVPX3aEvv8Bcu2MFRvtlE+lMCiWjc2QMU9ytHkxyCfmbQliaJDzaRyJl&#10;yegOl4AvjMpgWmd6UQaFgGbkkghORCiRJSJbFEEhQTQEkSG15HxZBoXwVGq2xEMSGSLNZICqKCSI&#10;B3jqZHLBWJqaRV1RSIg5NBHBheQyXRRBIUE0DJHBVCYDaFBIkDkg/U6qSqVRYpEGRQTRyIgIp9ql&#10;8JsBlqKPxmuQBEYRzJhMLLkto/GastQsu5QH4Slfjg3mRWyYxT2MyBhLFql4MSsM42rR6MzDBHGh&#10;URsYhIxiwsxC41akWvNkmQvFhNmFhm5gYmQUE2YXGrxKsjQgNTKKCeNC41cH7lUUE2YXGsM6YzIN&#10;2BEpJogLp2FsrJjlvd3DBNmF09APlUIxQYmY09gPrFM8zCwXQ9H0NJZF+X6slIqXeiiV4CnKbRme&#10;uKrs1HS2KqN1E5Rg4yvURFiHAcqVYf8NBvoUPBZxYWDQBAXzVZIhUVGwWAWG/EPBchUY0goFu+oS&#10;bBDGGbIFBetVkiEJULBZBYbYpuB0FRhCloKzVWC7C1M0vK/ysUsnW+dlduP0pK/zM7sjevB1nma3&#10;Og++ztdsM+bB13mb3Zw8+Dp/s7uOB1/ncezC5eB9ld0vnI6t8zq7AdDFw/sa6XY38ODrvM6mbA/u&#10;eR2miyE/t3A4YY8lKncs0ccRHEu0cQTHEo92xfnNKe9tWh8fozN0zNjXRvu7GBtWO3hsnsvPjfus&#10;tykedxe3DrdpDPy/f1Z8fTwUv5X/eCCjuEavY/DgdA5LwAmVUgLVasvvYXU45CoMJ2scsiQ9Af4b&#10;TqmMSRWG2IgbpSmVMo4eOFsJdsYzar4E/22QxzKToV9yIYzHQSVMDwHntnLKD6tBJ3AaCyIouU4N&#10;OsMEHBnKJDVDkMBiUm8x2DNfwVCYRL6mNqESY9sV8MxLbWPp7g0F8eNGJK8YkCsBp0FI4dKVsJe+&#10;gh6HkyOGk84MyDI9OtNM19hYO4HTWBBBxuFQC1PRBBwNyOB4xmCwzAzouuwrCGqlwROsiWZeLxUQ&#10;dEOX1nPv1KwzalVNo3z63lX5Q2IYP/lR3EgpM3ScCTEqQYNtBx3wFI70MGe5rOAa6EHn0BcPcvz5&#10;/TeMUjiCyyTuXULoxAsMxhM9BJQr66k8YuRpbKaJHwrMUjFsGBNw5MdZmry2GO7a6isYcqWFQoYc&#10;tOalWW6kGhYzUzYJ02ksiKGQGcQc+pU9CKFqE9qIMSlemhCb7SsYygQcGeNmZkPJoe9Fn5mpm2Ta&#10;aSyIoUpEkmKmnYCjDRUoOcHQmS0GW/ArGCrNmBhS0aUNFah4yLSTncbFYDfumyKIoVawYyDD+aSG&#10;88FLrUN5YYiN+RUMDUvUkN9maoO8L+DU3iadmbqxe/bHZgzHdIMhTyBTmgXI+NGPgtYIZtSwl9sj&#10;aerShgk1pNHZNvFKXeSLKKqmK7FgtPWXu5uYCjHH5fv9RNdUh+37Q1XZ2stdWZXvqjZ6zqGqy4ui&#10;rHuXwQDlfVnVtpTL7AVFVORw6bWr8t716HVjZ8NE2nb9Q97tcTaHR55HuPRocYEVtOobez2DFzL2&#10;6bHZfoMLnbav3jV45ZXXxb6B0rLoWzuB+x4ukxyx4eLL3lbRd/fV9+u5+38BAAD//wMAUEsDBBQA&#10;BgAIAAAAIQAcdcB22gAAAAQBAAAPAAAAZHJzL2Rvd25yZXYueG1sTI9BS8NAEIXvgv9hGcGb3aSl&#10;saTZFCl4yUWsVa/T7JiEZmdDZttGf72rF708GN7jvW+KzeR6daZROs8G0lkCirj2tuPGwP7l8W4F&#10;SgKyxd4zGfgkgU15fVVgbv2Fn+m8C42KJSw5GmhDGHKtpW7Jocz8QBy9Dz86DPEcG21HvMRy1+t5&#10;kmTaYcdxocWBti3Vx93JGRB5GhZvX/a9wuVxO70uq0zSypjbm+lhDSrQFP7C8IMf0aGMTAd/Yiuq&#10;NxAfCb8avfkiy0AdYii9B10W+j98+Q0AAP//AwBQSwECLQAUAAYACAAAACEAtoM4kv4AAADhAQAA&#10;EwAAAAAAAAAAAAAAAAAAAAAAW0NvbnRlbnRfVHlwZXNdLnhtbFBLAQItABQABgAIAAAAIQA4/SH/&#10;1gAAAJQBAAALAAAAAAAAAAAAAAAAAC8BAABfcmVscy8ucmVsc1BLAQItABQABgAIAAAAIQABghLu&#10;TwYAAOYbAAAOAAAAAAAAAAAAAAAAAC4CAABkcnMvZTJvRG9jLnhtbFBLAQItABQABgAIAAAAIQAc&#10;dcB22gAAAAQBAAAPAAAAAAAAAAAAAAAAAKkIAABkcnMvZG93bnJldi54bWxQSwUGAAAAAAQABADz&#10;AAAAsAkAAAAA&#10;" path="m694354,18002c675265,12659,655530,7144,616696,7144v-38843,,-58569,5515,-77657,10858c519798,23374,501615,28461,464229,28461v-37357,,-55511,-5077,-74733,-10459c370427,12659,350711,7144,311887,7144v-38834,,-58560,5515,-77639,10858c215017,23374,196853,28461,159487,28461v-37348,,-55512,-5077,-74734,-10459c65684,12659,45968,7144,7144,7144r,10649c44491,17793,62655,22870,81877,28261v19069,5343,38795,10849,77610,10849c198320,39110,218046,33604,237125,28261v19231,-5382,37395,-10468,74762,-10468c349234,17793,367398,22870,386620,28261v19069,5343,38795,10849,77609,10849c503082,39110,522808,33604,541896,28261v19241,-5382,37415,-10468,74800,-10468c654082,17793,672246,22870,691486,28261v19089,5343,38815,10849,77658,10849l769144,28461v-37386,,-55560,-5087,-74790,-10459xe" fillcolor="#cdedda [3207]" stroked="f">
                      <v:stroke joinstyle="miter"/>
                      <v:path arrowok="t" o:connecttype="custom" o:connectlocs="1352277,35059;1201035,13913;1049796,35059;904101,55429;758556,35059;607410,13913;456206,35059;310606,55429;165059,35059;13913,13913;13913,34652;159458,55039;310606,76168;461809,55039;607410,34652;752955,55039;904101,76168;1055360,55039;1201035,34652;1346691,55039;1497933,76168;1497933,55429;1352277,35059" o:connectangles="0,0,0,0,0,0,0,0,0,0,0,0,0,0,0,0,0,0,0,0,0,0,0"/>
                      <w10:anchorlock/>
                    </v:shape>
                  </w:pict>
                </mc:Fallback>
              </mc:AlternateContent>
            </w:r>
          </w:p>
        </w:tc>
      </w:tr>
      <w:tr w:rsidR="006511EE" w:rsidRPr="00892435" w14:paraId="5B0FC4B3" w14:textId="77777777" w:rsidTr="00E526BC">
        <w:tc>
          <w:tcPr>
            <w:tcW w:w="4680" w:type="dxa"/>
            <w:gridSpan w:val="2"/>
          </w:tcPr>
          <w:p w14:paraId="7554CDAA" w14:textId="77777777" w:rsidR="006511EE" w:rsidRPr="00AF40A4" w:rsidRDefault="00B61ACF" w:rsidP="00AF40A4">
            <w:pPr>
              <w:pStyle w:val="Heading1"/>
            </w:pPr>
            <w:sdt>
              <w:sdtPr>
                <w:id w:val="-762141002"/>
                <w:placeholder>
                  <w:docPart w:val="F427DD8553CD4A35B242753C7B69B0D3"/>
                </w:placeholder>
                <w:temporary/>
                <w:showingPlcHdr/>
                <w15:appearance w15:val="hidden"/>
              </w:sdtPr>
              <w:sdtEndPr/>
              <w:sdtContent>
                <w:r w:rsidR="00AF40A4" w:rsidRPr="00AF40A4">
                  <w:t>Dessert</w:t>
                </w:r>
              </w:sdtContent>
            </w:sdt>
          </w:p>
        </w:tc>
        <w:tc>
          <w:tcPr>
            <w:tcW w:w="4680" w:type="dxa"/>
            <w:gridSpan w:val="2"/>
            <w:vMerge w:val="restart"/>
            <w:vAlign w:val="center"/>
          </w:tcPr>
          <w:p w14:paraId="5162EC4A" w14:textId="77777777" w:rsidR="006511EE" w:rsidRPr="00892435" w:rsidRDefault="006511EE" w:rsidP="00E526BC">
            <w:pPr>
              <w:jc w:val="left"/>
            </w:pPr>
            <w:r>
              <w:rPr>
                <w:rFonts w:eastAsia="Cambria"/>
                <w:noProof/>
                <w:lang w:val="de-CH"/>
              </w:rPr>
              <mc:AlternateContent>
                <mc:Choice Requires="wpg">
                  <w:drawing>
                    <wp:inline distT="0" distB="0" distL="0" distR="0" wp14:anchorId="43EB121A" wp14:editId="26BDE85B">
                      <wp:extent cx="1393190" cy="1336040"/>
                      <wp:effectExtent l="0" t="0" r="92710" b="92710"/>
                      <wp:docPr id="30" name="Group 30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93190" cy="1336040"/>
                                <a:chOff x="0" y="0"/>
                                <a:chExt cx="1393190" cy="1336040"/>
                              </a:xfrm>
                            </wpg:grpSpPr>
                            <wps:wsp>
                              <wps:cNvPr id="17" name="Oval 17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649136" cy="64913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alpha val="16000"/>
                                  </a:schemeClr>
                                </a:solidFill>
                                <a:ln>
                                  <a:solidFill>
                                    <a:schemeClr val="accent1">
                                      <a:lumMod val="20000"/>
                                      <a:lumOff val="80000"/>
                                      <a:alpha val="28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4" name="Picture 24" descr="Cupcakes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6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 t="-168"/>
                                <a:stretch/>
                              </pic:blipFill>
                              <pic:spPr>
                                <a:xfrm>
                                  <a:off x="228600" y="171450"/>
                                  <a:ext cx="1164590" cy="1164590"/>
                                </a:xfrm>
                                <a:prstGeom prst="ellipse">
                                  <a:avLst/>
                                </a:prstGeom>
                                <a:ln w="15875"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a:ln>
                                <a:effectLst>
                                  <a:outerShdw dist="101600" dir="2700000" algn="tl" rotWithShape="0">
                                    <a:prstClr val="black">
                                      <a:alpha val="37000"/>
                                    </a:prstClr>
                                  </a:outerShdw>
                                </a:effec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A3359B" id="Group 30" o:spid="_x0000_s1026" style="width:109.7pt;height:105.2pt;mso-position-horizontal-relative:char;mso-position-vertical-relative:line" coordsize="13931,133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ro3vTAwAA0AkAAA4AAABkcnMvZTJvRG9jLnhtbKRWTW/bOBC9L7D/&#10;gdA9keSvOELsYpFsgwW6bdDsomeaoiQiFEmQtGX/+50hJdmJ2yTtHiyLQ87Mm0fOo24+7FtJdtw6&#10;odUqyS+zhHDFdClUvUr+/efjxTIhzlNVUqkVXyUH7pIP699/u+lMwSe60bLklkAQ5YrOrJLGe1Ok&#10;qWMNb6m71IYrmKy0bamHoa3T0tIOorcynWTZIu20LY3VjDsH1rs4maxD/KrizH+pKsc9kasEsPnw&#10;tOG5wWe6vqFFbalpBOth0F9A0VKhIOkY6o56SrZWnIVqBbPa6cpfMt2muqoE46EGqCbPXlRzb/XW&#10;hFrqoqvNSBNQ+4KnXw7LPu8eLBHlKpkCPYq2sEchLYExkNOZuoA199Y8mgfbG+o4wnr3lW3xHyoh&#10;+0DrYaSV7z1hYMyn19P8GsIzmMun00U264lnDezOmR9r/nzDMx0Sp4hvhNMZOETuyJP7fzw9NtTw&#10;QL9DDnqe8quBpy87KgkMAythyciRKxzQ9V6CFrPrfLqI/PTvEHMskhbGOn/PdUvwZZVwKYVxCI0W&#10;dPfJ+bh6WIVmp6UoPwopwwC7id9KSwDxKvH7PLpK09BoyhdZFvYEkobew9UBwrNAUr0VmzLGlY/x&#10;5bb9W5cxAfRqTEALMOOuByjLo5ke0UzQjLS+hgbmEA6cgIHs8OYPkiNIqb7yCg42nL9JqHYsK2Y+&#10;BeoaWvJong+AzlKHgBi5AlbH2LHSH8SOFfTr0ZUHRRqds9eARefRI2TWyo/OrVDafi+ABPr7zHH9&#10;QFKkBlna6PIAx9l6eaujMFLFGg26yLwNzn0rrW+MYAX8eu2Bt7OeelujwctvLU/6IO27YrTUPm3N&#10;BcikoV5shBT+ECQfakZQavcgGPYYDo7tOZkN7QnTmJWgpeSOQXW3W8PoE1xBwM/gFoNAjwn2SbMn&#10;R5S+baiq+R/OwPUBihUIeb48xeEzBBtoSew3YrX/JnwTxAOdceNwsi8eULzQ7u/wF++FO822LXRT&#10;vOgsl8CDVq6B3k+ILXi74aDb9q8yB+mAS9aDdkOZnCtEDI1s2VeoAC+9i3yx7I3ecs8aPCBYwwA7&#10;8vED0ZpMlqAPCUH5vspn8169R33PF7P5qO/9IJ7A4XoYpOn9AiYV6SDdfHk1j4f8FUE77eWfEZ2z&#10;Hj8Ru15ehp4FkUVK9dZz+9iUHSkFKnGeoXLC+RKwr5MrFA8YUVnDx5CXsEvPDkPsd+Ri1OKNpOwp&#10;FHiif1MMFE5dlP5Bi8fsQRmjNARgYSvj5oVX2NnQ9OGzISzuP3Hwu+R0HFYdP8TW/wEAAP//AwBQ&#10;SwMECgAAAAAAAAAhAHIxh6deEgAAXhIAABUAAABkcnMvbWVkaWEvaW1hZ2UxLmpwZWf/2P/gABBK&#10;RklGAAEBAQCWAJYAAP/bAEMACAYGBwYFCAcHBwkJCAoMFA0MCwsMGRITDxQdGh8eHRocHCAkLicg&#10;IiwjHBwoNyksMDE0NDQfJzk9ODI8LjM0Mv/bAEMBCQkJDAsMGA0NGDIhHCEyMjIyMjIyMjIyMjIy&#10;MjIyMjIyMjIyMjIyMjIyMjIyMjIyMjIyMjIyMjIyMjIyMjIyMv/AABEIAL8Av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JAKlWmCpFFI1JFF&#10;SqKYoqValgPFSIKYKlUetSwsSLUgFNUepqQCs2IcBTwKaKeKQhQKcBQBTgBQFgAp1JTgKADFOAop&#10;QKYhQKcKQU6kMMUtFLQAUtFLQAmKXFLRigRwgFSqKYOtSLXSaEi4NSrzUa1KKhgPFTKOxqNamUVL&#10;AkUU+mqKeKzJHCniminigQ4U4U0U8CgbFAp1JjiloELThSCloAUU6kpaAFpaSloAWlFJS0ALS0Yo&#10;oA4QCpBTBT1roNCVamWoVqZalgSpU61CvsKnWs2JjxThTRTxUkseKeKYKcKQDxTqbSigB/tSikpR&#10;TAcKUUlFAh1OpoqREMhwKQ0JS1YW255FMliMbDPSlzK1yuRiJGWqUW5HOKuW8a7RVoxDFFwSMZvl&#10;60wsK0J4MjpVB4iDUSk0XypnB5rodH8NS6larcNMIo2JCjbknFXdH8NWoeOa5k+0fMVKoMoCM5Br&#10;q0ihhQSeXtYZxWjrc1vZ6ruJq2jOa1LQFWTy7BbX5YysoYsWRsfKev8APtWedKVURN580BRJjke5&#10;xXVG3hM8twsYWSQDew6tjpmse9RYp3ljUCR8bm9cdKltrW5fPFrlt+BkmxmRZGGGVMc+v0FMXpWj&#10;9ocgggVCzqxw6rz3HWkpvqQ432IBThU8dkxaMSusYkGULH7wpk6RW7IonWQyH5CgJBx159qta7CU&#10;JPZCCnioxUg6UEjqcKbThSEOpRSClAJOBTAlhiaZ9q1qwaUAuX5qrpyskmSOtboYlcAVDY0jFmsS&#10;j/IpIqa1t2HLLitRbm0LNG08PmJt3LvGV3dMjtnHFJLJCsDyKylUBJwR2qbtLU0s72sRrElV7yAs&#10;uFFR22pR3JXYpVsBmjZ1LAEEjoSPeonu5rSyR7mYOxY/MV25yeB+uKhVIzvGLKcJReo+OOdBwKX7&#10;WyEB/wAaxX1nUYdTkeO0+0xJakgGYRgtkYHfng8kf1q3cyebKzA8Hpiq0hFW1uVKFrN9TQmu4kh3&#10;swAxmqqXcFwuUYEexrntaMrQeWr/ACng1k2089qMRk8+tZc1T7RpGjFxumd1o80EFs+ntE8f2dgi&#10;u5BMnHXjHNaM8yyABT+FRSIpcsVXPrioTkHit27OyRjNqcubYn/gP0rLvYvM7ckkmtAyALgmqM8q&#10;5PNJxvqTHsZbwbBwrHPaqyS2LSy29+3lMhdQj52thQd25ei/N1OBkYz2q/NL8h8tVMmcDeeKnVrA&#10;NJJJBA8kn3soDxx8v04Bx0zz1oh8WuxtTcI6yv8AIzrC0ecf2ssAmlUkW0rsVXyxgY2knHO7kA56&#10;57VfiuTNEFnCLIBhgq8ZPX8Klnu5bnIH3QMmqltE7qxY4RyQTkdsVHMk7IVSbnq0ZouoDdtbJIru&#10;vXac4+vofarKnIyOlWBpENszMGDSyOXMr9SOgH+fWpsRQnYxBUj0qo1NLy2M5xi/gKgpwpHCB/kO&#10;V7UVondXMmrDs1raZY+aN7d6rWelzXieZkRx9AxGc/QVqpBPBbNFHJhuBuAphFXZYFukbYAJI54F&#10;Q3F8IisawymVlLKoXJ6e3/6uDUsFwws4yUkG3KnzfvHBxk+ucfrT45pdru4D5b5FRCpC+hyevXnj&#10;6VEoNpq9jS1nqYz6TCxLTwxwwEKUQ4GDu3MpHTBOMjHPOc8UqadGlhNbSMskZk+RI02BUwMJn8+e&#10;OtbT4Y5K/nUTsewpcli/rE7Wuc5cSwSvcraQ+TIqpExIwqp1xtzg454plzBePpgt7u6E7MS8TvGE&#10;Ix93hfQ81vbArFyFBPU4qIeV5pLBT/dyOhrRza2KliG1Zf5v79zhbWa9SR4VgeZoQAzBiQByM578&#10;/jxWgtx9kuI5QjtDOo3OOQMd+Og9Capa1d/ZtZlhjlk8wRFg6HbgYOQCeKu2MxmjMlqF+xyHJwec&#10;4wc+prPlaXNOL1NqlNqPO1uW7iKKdlKtweuay5bdVncAggdqtmB2t2SE+XIOUBPH0OO306VkSR3T&#10;Rq6cytx5B5YHnjI4yMH8jjNZxg3K6ZnT1PQnnG7BqJpRjg06WIfjVV/k4FbMwuhk05APNY9zdMWw&#10;DWjNEZKpS2wFS2ylJIrFmZOTzWdcTzIeGNapi461TntA/NNOxUJK+pHBe+aoWbLFSGXnHIrRF1+5&#10;Vy4znBHcVlpbbTVpY9y7eKynqzRtMvtehZFRX37xnd3HbFRi58zgncuc1l3UciBypOMcY7Go7SZ1&#10;kAbPHWs5J7lRgmtDZZgpwMU+BWnlWNQST2XGf1IrOM5LE5qxaXnkXcUu7AVhuOM8d/0rqjokjncH&#10;e52yypBDFDn5lUKAOp464qH+0AJNhUhpDhAV5H1/nzSyn5iU5ccfnTLaRnRJHUBuhHoaSd9xJJLV&#10;D768NoA5nCQocPhNzH0A/HFMs1nS7kLklGUMDjv7+9TIFLOzgFqjFyCzMc/Lxijm01HzLlskOmvE&#10;BMX8frUTTbVxgk1XnKm3+0AYbrVeS4kgdDI2Q5GKjnJ5L7Fl7h24CGoleTdyhp13qCW88cYxhzjN&#10;UbzUvLv4oN/D9aTml1BQb6BPIx3ZhDH3Wsu91hdNtHZ1EaKeQq0t1qvlauIjIfK25P1qgb+K61R/&#10;MQSQAYww6mri1u9jaFJ9VoX4L4TIsoIZWGRkVKJrOK5N3GgSXbsZ1OMg4OD69BWbp+pCG2mQoh+c&#10;leOgqvqurxDTxE+FDOCSveiDd2h+yfNZHoEnNVHxmrLGoJRVnIVyaryJnmrBFRO2BUNmkY3M9xgm&#10;oWQsODTrmZQcZpsMgPU1Dmaqm1qQmJs09YmXvVv5cVGWC8ZpRlzEu99Bhi3jBqo1riQ4q01wq96j&#10;NwhpuJUXJFUxkGjHFTEhjTcD1q2zVHVWlwJ9Ljly28IN3qSv+PNPlZYbdm3FVVtwyeoNZehXC5eA&#10;kYJ3DmtmSESQNGQPmXac+1ROdnoZpJOzFWfMnHIIyKiDrtkqscQyRkdMgHn8KkyMugPOM1z+3hJ2&#10;TB07bEckgOn7M+tVNRlU20BzyCp/WpHIaB/RWIrN1KQf2fDL2KqR+dNTi0VGD5vmGtXKrdW3zYw4&#10;zWVqd+n9rwENkLTteYJe2/fewrGvjjWI09QSK1ios1hGyTHtfB9WeSQjGOBUCahEk0zA85OBVJ2z&#10;eyADlRWeH/dTSdMZrXki1YvU0jqhW2dxwc4FMKyX06q4yFXJ59aqW9rNeGCJFOM5rsLDw++5nc9R&#10;jGK05UlpoNyjF3O38/5utMeYbuTWdJPh+tQS3YD9aw57nByGhNOFPFULy9CLyeao3V+A/BrLvLze&#10;wyaLXNqcLbkl5dMzZqOK7ZDkms+e6GcVVluugFUoXOhyOj/tDA+9UEl+zN96ufN4c4zTTcsT1oVO&#10;z0JSRttdsT1p0VwWbrkVhCcse9aVjudhVNWQ9DbiYsvFS7Tin20OEycVY8vHpWPMQ7XG6exhvomP&#10;AJ2n8a6ps4Bz3rmAMHIxkciukR/Mh3dTiuatqyJFWcHyGPdWpCAt5yfvIalnG5JgD1AYVXJ3XNu3&#10;qv8ASuGyiyk7opmQrZXnPKvx+VYuo3PmeH7cjjaQDWswzBfjtwawLo/8U4gHZz/Orpt6fI6IJXv5&#10;/oQeJJMz2TZ6gHism6lLa9Gc8gdqu+ID81gCeqqayLhz/bO4H7q16FK9r+o0rIhEjG+umHvTLG1k&#10;urRlAzuamQtmS6Pc8V1XhuzUwxgjvmuyKtqZzkkrmzoehrCI2KjIWuthtFVelMs4QqjitKNeKHqe&#10;fObkzhLmUiWqM8x8yrd0B5gNZ1198VxwkdsUipdT/vBzWdczEv1qxdt+9rOmb566oDGSynd1qCSR&#10;t1LI3ziq7Nl60QDzIc9acrHvUO7mnq/rTY7lqNu9atlciH0rFR6soGfgH6cVNr6MUtEdKuqnaAGF&#10;L/abEffFYH2ebGecf7hpGEkfVyvt5bVXs4mV2dD9vYj71dXo1z5thG54Xbt6+nFeaxyt0EhY5xgI&#10;a39A1lLOQ2t4HSKRgUkZCFU+59K5sVRbheO6HF30Z2m/erEfdK4qur/8e5PUEikeZViJJHJ7dqrp&#10;KHUE4BDV4zTua8uhC7FZb5c8FKxLgj+w9uP4jWlJIr31x838HA9aybqTfpZA4CuQT61pTi7m0UUd&#10;dKvPYA8DYorGvCBqkuMYUVd1e5Vrq3BP3QBWM8qNdSMzfwnGa9SlDRCbsNtXwZD6tXoHh4gRxD2r&#10;zHz9qkg/xcc13Phq/Viqk9q6+V2Oepqj021I2iroPFY9lNlRzWkG4rNnC0cPd9VrNuvvCtG6P3az&#10;brG4V5lNs9GOxkXhxIKzZmPmVo3p/ej6VlTtiQc13U9gZDI3z9ahJ+anO4L1AzfNXQkSSBuTQHqv&#10;vpQ1DRRfhOWArodNRSMkr+IrmbRt0gFddpyp5OSlZT0H0L4RMdV/AUeQh/i/QUmYv7tKDDUakirC&#10;ijAJ/LFPW18z72GHvQBH2NWoVj243msqjdik7GZLppEZ8qV4gTkiNioz9BVd4NSEW2PUZMZ6MAf6&#10;VtsibSPMquY1/v1in3NVMwf+JshYrcRsSuMlP/r1VmOsm0MQaDaWyeDnNb7xqGbDVAyAxn5hWsZL&#10;sht3OMuNO1aRw7vEW7daqPpeqsc7oh+BrtZo+RyKqvGc8EdK6o1nbYzcEzjG0XUjwZY/yNdJ4Y02&#10;/wDtKJ5oZj0AGKtGHjk1f0h2trxHVuVNa+3drGbpqx3VgjxqFc/MODWwh4rDspjJ87HJPJrXibiu&#10;ZzOOUbM4eeXpWdczDI5pLm6Xb97msm4uwW+8K5qdNnpWQt1JmTJxWXcPmSlubxS33qzpLkFs5rvp&#10;waMpNEjycmq7ycmq8lwuTzUDXI7VsomTki35lKJPes77SKPtJquRi5zcs5gr5966uz1JViC1wVtO&#10;Sa2recgUpUk9x851h1BCOtNN4p6VhJMcdamWU1Ps0iOY2Y7k561aW5bbWLG57VcRzt71jUgaxky4&#10;871AZ5Peoix9aYWOetY8qNOYHuXyeTVZriTHU05geTmoG6VpGKE5A9w571EZ39TQ2aYRzWiSE2xT&#10;cN6mpbe6ZJlOe9VyvtQqkMDiq5UK7PQNHud6DJrpIX4riNDlO1Qa6+3f5R9K8+o+WVjOa1PKJXYq&#10;eazZdxJ5rfkgXGcVVe2T0rshJI3aZzcsbE1XaB/Q10rWqdhURtU9K3VRGbjc5hrRj6037G2K6Y2i&#10;+1N+zL2HFV7VE+zOZ+wv6U8WDE9/wFdGLZTTxarR7YFTRiQWZQ9K17e345FWUt0B6VdiiGOBUOq2&#10;PkKyQDHepkh9s1cWEdxUyRKDU+0J5SGKEccVcWIY6U9EUdqnVBisZyuXFFUxD0ppiHpV3YvSmmMe&#10;tZ3LsZ7wjmqzw8VqslQmIVSkIy2hPWozEc1qtCKjMHNWphYzvK9qXyjVzyuaURU+YLGjpBK7RXW2&#10;z/LXIWJ2NiujtpvlFcOI3uKSuf/ZUEsDBBQABgAIAAAAIQBsv1qH3AAAAAUBAAAPAAAAZHJzL2Rv&#10;d25yZXYueG1sTI9Ba8JAEIXvBf/DMkJvdROrpU2zEZG2JymoBfE2ZsckmJ0N2TWJ/75rL/YyvOEN&#10;732TLgZTi45aV1lWEE8iEMS51RUXCn52n0+vIJxH1lhbJgVXcrDIRg8pJtr2vKFu6wsRQtglqKD0&#10;vkmkdHlJBt3ENsTBO9nWoA9rW0jdYh/CTS2nUfQiDVYcGkpsaFVSft5ejIKvHvvlc/zRrc+n1fWw&#10;m3/v1zEp9Tgelu8gPA3+fgw3/IAOWWA62gtrJ2oF4RH/N4M3jd9mII43Ec1AZqn8T5/9Ag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B0q6N70wMAANAJAAAOAAAAAAAA&#10;AAAAAAAAADwCAABkcnMvZTJvRG9jLnhtbFBLAQItAAoAAAAAAAAAIQByMYenXhIAAF4SAAAVAAAA&#10;AAAAAAAAAAAAADsGAABkcnMvbWVkaWEvaW1hZ2UxLmpwZWdQSwECLQAUAAYACAAAACEAbL9ah9wA&#10;AAAFAQAADwAAAAAAAAAAAAAAAADMGAAAZHJzL2Rvd25yZXYueG1sUEsBAi0AFAAGAAgAAAAhAFhg&#10;sxu6AAAAIgEAABkAAAAAAAAAAAAAAAAA1RkAAGRycy9fcmVscy9lMm9Eb2MueG1sLnJlbHNQSwUG&#10;AAAAAAYABgB9AQAAxhoAAAAA&#10;">
                      <v:oval id="Oval 17" o:spid="_x0000_s1027" style="position:absolute;width:6491;height:64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MQxAAAANsAAAAPAAAAZHJzL2Rvd25yZXYueG1sRE9LawIx&#10;EL4X/A9hBG8166OtrkYRQbBQD1ot9DZuxs2ym8myibr++6ZQ6G0+vufMl62txI0aXzhWMOgnIIgz&#10;pwvOFRw/N88TED4ga6wck4IHeVguOk9zTLW7855uh5CLGMI+RQUmhDqV0meGLPq+q4kjd3GNxRBh&#10;k0vd4D2G20oOk+RVWiw4NhisaW0oKw9XqyB//76Wq+nLfnQuLx/m9DV+7I5jpXrddjUDEagN/+I/&#10;91bH+W/w+0s8QC5+AAAA//8DAFBLAQItABQABgAIAAAAIQDb4fbL7gAAAIUBAAATAAAAAAAAAAAA&#10;AAAAAAAAAABbQ29udGVudF9UeXBlc10ueG1sUEsBAi0AFAAGAAgAAAAhAFr0LFu/AAAAFQEAAAsA&#10;AAAAAAAAAAAAAAAAHwEAAF9yZWxzLy5yZWxzUEsBAi0AFAAGAAgAAAAhAJsTYxDEAAAA2wAAAA8A&#10;AAAAAAAAAAAAAAAABwIAAGRycy9kb3ducmV2LnhtbFBLBQYAAAAAAwADALcAAAD4AgAAAAA=&#10;" fillcolor="black [3213]" strokecolor="#ffcbe0 [660]" strokeweight="1pt">
                        <v:fill opacity="10537f"/>
                        <v:stroke opacity="18247f" joinstyle="miter"/>
                      </v:oval>
                      <v:shape id="Picture 24" o:spid="_x0000_s1028" type="#_x0000_t75" alt="Cupcakes" style="position:absolute;left:2286;top:1714;width:11645;height:1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169wwAAANsAAAAPAAAAZHJzL2Rvd25yZXYueG1sRI/dagIx&#10;FITvBd8hHKF3mlWsytYo/lDaGxW1D3DYnG6Wbk6WTVzTt28KgpfDzHzDLNfR1qKj1leOFYxHGQji&#10;wumKSwVf1/fhAoQPyBprx6TglzysV/3eEnPt7nym7hJKkSDsc1RgQmhyKX1hyKIfuYY4ed+utRiS&#10;bEupW7wnuK3lJMtm0mLFacFgQztDxc/lZhVc42Y7WxwNvh7m+6P96GQsq5NSL4O4eQMRKIZn+NH+&#10;1AomU/j/kn6AXP0BAAD//wMAUEsBAi0AFAAGAAgAAAAhANvh9svuAAAAhQEAABMAAAAAAAAAAAAA&#10;AAAAAAAAAFtDb250ZW50X1R5cGVzXS54bWxQSwECLQAUAAYACAAAACEAWvQsW78AAAAVAQAACwAA&#10;AAAAAAAAAAAAAAAfAQAAX3JlbHMvLnJlbHNQSwECLQAUAAYACAAAACEAHLdevcMAAADbAAAADwAA&#10;AAAAAAAAAAAAAAAHAgAAZHJzL2Rvd25yZXYueG1sUEsFBgAAAAADAAMAtwAAAPcCAAAAAA==&#10;" stroked="t" strokecolor="#ffcbe0 [660]" strokeweight="1.25pt">
                        <v:imagedata r:id="rId17" o:title="Cupcakes" croptop="-110f"/>
                        <v:shadow on="t" color="black" opacity="24248f" origin="-.5,-.5" offset="1.99561mm,1.99561mm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6511EE" w:rsidRPr="00892435" w14:paraId="044B641A" w14:textId="77777777" w:rsidTr="00FE4078">
        <w:tc>
          <w:tcPr>
            <w:tcW w:w="4680" w:type="dxa"/>
            <w:gridSpan w:val="2"/>
          </w:tcPr>
          <w:p w14:paraId="06F9DD80" w14:textId="79863445" w:rsidR="006511EE" w:rsidRPr="00AF40A4" w:rsidRDefault="00B61ACF" w:rsidP="00AF40A4">
            <w:pPr>
              <w:pStyle w:val="Heading2"/>
            </w:pPr>
            <w:sdt>
              <w:sdtPr>
                <w:id w:val="-1933347823"/>
                <w:placeholder>
                  <w:docPart w:val="5FFE605E6AF34113846511AFB3D00090"/>
                </w:placeholder>
                <w:temporary/>
                <w:showingPlcHdr/>
                <w15:appearance w15:val="hidden"/>
              </w:sdtPr>
              <w:sdtEndPr/>
              <w:sdtContent>
                <w:r w:rsidR="00AF40A4" w:rsidRPr="00AF40A4">
                  <w:t xml:space="preserve">Describe your Dessert and </w:t>
                </w:r>
                <w:r w:rsidR="00595DF5">
                  <w:br/>
                </w:r>
                <w:r w:rsidR="00AF40A4" w:rsidRPr="00AF40A4">
                  <w:t>don’t hold back</w:t>
                </w:r>
              </w:sdtContent>
            </w:sdt>
          </w:p>
        </w:tc>
        <w:tc>
          <w:tcPr>
            <w:tcW w:w="4680" w:type="dxa"/>
            <w:gridSpan w:val="2"/>
            <w:vMerge/>
          </w:tcPr>
          <w:p w14:paraId="3AB31C24" w14:textId="77777777" w:rsidR="006511EE" w:rsidRPr="00892435" w:rsidRDefault="006511EE" w:rsidP="005775B6"/>
        </w:tc>
      </w:tr>
    </w:tbl>
    <w:p w14:paraId="5B4BF6CF" w14:textId="77777777" w:rsidR="00A54885" w:rsidRPr="00C85984" w:rsidRDefault="00A54885" w:rsidP="00A54885">
      <w:pPr>
        <w:spacing w:before="0"/>
        <w:jc w:val="both"/>
        <w:rPr>
          <w:sz w:val="4"/>
          <w:szCs w:val="4"/>
        </w:rPr>
      </w:pPr>
    </w:p>
    <w:sectPr w:rsidR="00A54885" w:rsidRPr="00C85984" w:rsidSect="00543C89">
      <w:pgSz w:w="12240" w:h="15840" w:code="1"/>
      <w:pgMar w:top="540" w:right="1440" w:bottom="26" w:left="1440" w:header="709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2966DA" w14:textId="77777777" w:rsidR="00B61ACF" w:rsidRDefault="00B61ACF" w:rsidP="003E5235">
      <w:r>
        <w:separator/>
      </w:r>
    </w:p>
  </w:endnote>
  <w:endnote w:type="continuationSeparator" w:id="0">
    <w:p w14:paraId="2292240D" w14:textId="77777777" w:rsidR="00B61ACF" w:rsidRDefault="00B61ACF" w:rsidP="003E5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1F4BF7" w14:textId="77777777" w:rsidR="00B61ACF" w:rsidRDefault="00B61ACF" w:rsidP="003E5235">
      <w:r>
        <w:separator/>
      </w:r>
    </w:p>
  </w:footnote>
  <w:footnote w:type="continuationSeparator" w:id="0">
    <w:p w14:paraId="02C02417" w14:textId="77777777" w:rsidR="00B61ACF" w:rsidRDefault="00B61ACF" w:rsidP="003E52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MwN7I0tbC0NDYzNDJS0lEKTi0uzszPAykwrgUAUnif5SwAAAA="/>
  </w:docVars>
  <w:rsids>
    <w:rsidRoot w:val="0042051E"/>
    <w:rsid w:val="00073F6B"/>
    <w:rsid w:val="001A6E9B"/>
    <w:rsid w:val="00210A36"/>
    <w:rsid w:val="0023048E"/>
    <w:rsid w:val="0023190D"/>
    <w:rsid w:val="0028071C"/>
    <w:rsid w:val="002C2CD8"/>
    <w:rsid w:val="0030022E"/>
    <w:rsid w:val="00354233"/>
    <w:rsid w:val="003749DD"/>
    <w:rsid w:val="00380D10"/>
    <w:rsid w:val="003E5235"/>
    <w:rsid w:val="003F4A70"/>
    <w:rsid w:val="004164BA"/>
    <w:rsid w:val="0042051E"/>
    <w:rsid w:val="00425DAD"/>
    <w:rsid w:val="004B57BA"/>
    <w:rsid w:val="004C73B6"/>
    <w:rsid w:val="005313AA"/>
    <w:rsid w:val="00543C89"/>
    <w:rsid w:val="0058188D"/>
    <w:rsid w:val="00595DF5"/>
    <w:rsid w:val="005A20B8"/>
    <w:rsid w:val="005D091C"/>
    <w:rsid w:val="006465E8"/>
    <w:rsid w:val="006511EE"/>
    <w:rsid w:val="00672224"/>
    <w:rsid w:val="00675F53"/>
    <w:rsid w:val="0068647A"/>
    <w:rsid w:val="006F48A4"/>
    <w:rsid w:val="007038B7"/>
    <w:rsid w:val="00735182"/>
    <w:rsid w:val="007A6207"/>
    <w:rsid w:val="007C0995"/>
    <w:rsid w:val="007C153E"/>
    <w:rsid w:val="007D1ADF"/>
    <w:rsid w:val="007D3B36"/>
    <w:rsid w:val="007E0909"/>
    <w:rsid w:val="007F28A4"/>
    <w:rsid w:val="0082683C"/>
    <w:rsid w:val="00842C69"/>
    <w:rsid w:val="00892435"/>
    <w:rsid w:val="00922340"/>
    <w:rsid w:val="009475CC"/>
    <w:rsid w:val="009800B4"/>
    <w:rsid w:val="00A33431"/>
    <w:rsid w:val="00A43037"/>
    <w:rsid w:val="00A54885"/>
    <w:rsid w:val="00A8442F"/>
    <w:rsid w:val="00AB2FC2"/>
    <w:rsid w:val="00AB4E2C"/>
    <w:rsid w:val="00AB52CD"/>
    <w:rsid w:val="00AF40A4"/>
    <w:rsid w:val="00B34E22"/>
    <w:rsid w:val="00B61ACF"/>
    <w:rsid w:val="00B640A8"/>
    <w:rsid w:val="00B73753"/>
    <w:rsid w:val="00B900A8"/>
    <w:rsid w:val="00C16DC5"/>
    <w:rsid w:val="00C32339"/>
    <w:rsid w:val="00C85984"/>
    <w:rsid w:val="00C86BDB"/>
    <w:rsid w:val="00CA7BE4"/>
    <w:rsid w:val="00CC7E9D"/>
    <w:rsid w:val="00CF1103"/>
    <w:rsid w:val="00E1787F"/>
    <w:rsid w:val="00E526BC"/>
    <w:rsid w:val="00E87FBB"/>
    <w:rsid w:val="00ED06AE"/>
    <w:rsid w:val="00EE6895"/>
    <w:rsid w:val="00F31095"/>
    <w:rsid w:val="00FC4FE7"/>
    <w:rsid w:val="00FE4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C2790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FFFFFF" w:themeColor="background1"/>
        <w:sz w:val="32"/>
        <w:szCs w:val="3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435"/>
    <w:pPr>
      <w:spacing w:before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E6895"/>
    <w:pPr>
      <w:keepNext/>
      <w:keepLines/>
      <w:spacing w:before="0"/>
      <w:outlineLvl w:val="0"/>
    </w:pPr>
    <w:rPr>
      <w:rFonts w:asciiTheme="majorHAnsi" w:eastAsiaTheme="majorEastAsia" w:hAnsiTheme="majorHAnsi" w:cstheme="majorBidi"/>
      <w:b/>
      <w:i/>
      <w:sz w:val="72"/>
      <w14:shadow w14:blurRad="0" w14:dist="38100" w14:dir="2640000" w14:sx="100000" w14:sy="100000" w14:kx="0" w14:ky="0" w14:algn="ctr">
        <w14:schemeClr w14:val="tx1"/>
      </w14:shadow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895"/>
    <w:pPr>
      <w:keepNext/>
      <w:keepLines/>
      <w:spacing w:before="0"/>
      <w:outlineLvl w:val="1"/>
    </w:pPr>
    <w:rPr>
      <w:rFonts w:eastAsiaTheme="majorEastAsia" w:cstheme="majorBidi"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7C153E"/>
  </w:style>
  <w:style w:type="character" w:customStyle="1" w:styleId="HeaderChar">
    <w:name w:val="Header Char"/>
    <w:basedOn w:val="DefaultParagraphFont"/>
    <w:link w:val="Header"/>
    <w:uiPriority w:val="99"/>
    <w:semiHidden/>
    <w:rsid w:val="007C153E"/>
  </w:style>
  <w:style w:type="paragraph" w:styleId="Footer">
    <w:name w:val="footer"/>
    <w:basedOn w:val="Normal"/>
    <w:link w:val="FooterChar"/>
    <w:uiPriority w:val="99"/>
    <w:semiHidden/>
    <w:rsid w:val="007C153E"/>
  </w:style>
  <w:style w:type="character" w:customStyle="1" w:styleId="FooterChar">
    <w:name w:val="Footer Char"/>
    <w:basedOn w:val="DefaultParagraphFont"/>
    <w:link w:val="Footer"/>
    <w:uiPriority w:val="99"/>
    <w:semiHidden/>
    <w:rsid w:val="007C153E"/>
  </w:style>
  <w:style w:type="paragraph" w:styleId="NormalWeb">
    <w:name w:val="Normal (Web)"/>
    <w:basedOn w:val="Normal"/>
    <w:uiPriority w:val="99"/>
    <w:semiHidden/>
    <w:unhideWhenUsed/>
    <w:rsid w:val="003E5235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92435"/>
    <w:pPr>
      <w:spacing w:before="0"/>
      <w:contextualSpacing/>
    </w:pPr>
    <w:rPr>
      <w:rFonts w:asciiTheme="majorHAnsi" w:eastAsiaTheme="majorEastAsia" w:hAnsiTheme="majorHAnsi" w:cstheme="majorBidi"/>
      <w:b/>
      <w:spacing w:val="-10"/>
      <w:kern w:val="28"/>
      <w:sz w:val="132"/>
      <w:szCs w:val="56"/>
      <w14:shadow w14:blurRad="0" w14:dist="38100" w14:dir="2640000" w14:sx="100000" w14:sy="100000" w14:kx="0" w14:ky="0" w14:algn="ctr">
        <w14:schemeClr w14:val="accent4">
          <w14:lumMod w14:val="90000"/>
        </w14:schemeClr>
      </w14:shadow>
      <w14:textOutline w14:w="12700" w14:cap="rnd" w14:cmpd="sng" w14:algn="ctr">
        <w14:solidFill>
          <w14:schemeClr w14:val="accent4">
            <w14:lumMod w14:val="25000"/>
          </w14:schemeClr>
        </w14:solidFill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892435"/>
    <w:rPr>
      <w:rFonts w:asciiTheme="majorHAnsi" w:eastAsiaTheme="majorEastAsia" w:hAnsiTheme="majorHAnsi" w:cstheme="majorBidi"/>
      <w:b/>
      <w:spacing w:val="-10"/>
      <w:kern w:val="28"/>
      <w:sz w:val="132"/>
      <w:szCs w:val="56"/>
      <w14:shadow w14:blurRad="0" w14:dist="38100" w14:dir="2640000" w14:sx="100000" w14:sy="100000" w14:kx="0" w14:ky="0" w14:algn="ctr">
        <w14:schemeClr w14:val="accent4">
          <w14:lumMod w14:val="90000"/>
        </w14:schemeClr>
      </w14:shadow>
      <w14:textOutline w14:w="12700" w14:cap="rnd" w14:cmpd="sng" w14:algn="ctr">
        <w14:solidFill>
          <w14:schemeClr w14:val="accent4">
            <w14:lumMod w14:val="25000"/>
          </w14:schemeClr>
        </w14:solidFill>
        <w14:prstDash w14:val="solid"/>
        <w14:bevel/>
      </w14:textOutline>
    </w:rPr>
  </w:style>
  <w:style w:type="table" w:styleId="TableGrid">
    <w:name w:val="Table Grid"/>
    <w:basedOn w:val="TableNormal"/>
    <w:uiPriority w:val="39"/>
    <w:rsid w:val="00210A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E6895"/>
    <w:rPr>
      <w:rFonts w:asciiTheme="majorHAnsi" w:eastAsiaTheme="majorEastAsia" w:hAnsiTheme="majorHAnsi" w:cstheme="majorBidi"/>
      <w:b/>
      <w:i/>
      <w:sz w:val="72"/>
      <w14:shadow w14:blurRad="0" w14:dist="38100" w14:dir="2640000" w14:sx="100000" w14:sy="100000" w14:kx="0" w14:ky="0" w14:algn="ctr">
        <w14:schemeClr w14:val="tx1"/>
      </w14:shadow>
    </w:rPr>
  </w:style>
  <w:style w:type="character" w:customStyle="1" w:styleId="Heading2Char">
    <w:name w:val="Heading 2 Char"/>
    <w:basedOn w:val="DefaultParagraphFont"/>
    <w:link w:val="Heading2"/>
    <w:uiPriority w:val="9"/>
    <w:rsid w:val="00EE6895"/>
    <w:rPr>
      <w:rFonts w:eastAsiaTheme="majorEastAsia" w:cstheme="majorBidi"/>
      <w:i/>
      <w:szCs w:val="26"/>
    </w:rPr>
  </w:style>
  <w:style w:type="character" w:styleId="PlaceholderText">
    <w:name w:val="Placeholder Text"/>
    <w:basedOn w:val="DefaultParagraphFont"/>
    <w:uiPriority w:val="99"/>
    <w:semiHidden/>
    <w:rsid w:val="003F4A7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/word/footnotes.xml" Id="rId8" /><Relationship Type="http://schemas.openxmlformats.org/officeDocument/2006/relationships/image" Target="/word/media/image4.jpeg" Id="rId13" /><Relationship Type="http://schemas.openxmlformats.org/officeDocument/2006/relationships/fontTable" Target="/word/fontTable.xml" Id="rId18" /><Relationship Type="http://schemas.openxmlformats.org/officeDocument/2006/relationships/customXml" Target="/customXml/item3.xml" Id="rId3" /><Relationship Type="http://schemas.openxmlformats.org/officeDocument/2006/relationships/webSettings" Target="/word/webSettings.xml" Id="rId7" /><Relationship Type="http://schemas.openxmlformats.org/officeDocument/2006/relationships/image" Target="/word/media/image32.jpeg" Id="rId12" /><Relationship Type="http://schemas.openxmlformats.org/officeDocument/2006/relationships/image" Target="/word/media/image83.jpeg" Id="rId17" /><Relationship Type="http://schemas.openxmlformats.org/officeDocument/2006/relationships/customXml" Target="/customXml/item22.xml" Id="rId2" /><Relationship Type="http://schemas.openxmlformats.org/officeDocument/2006/relationships/image" Target="/word/media/image74.jpeg" Id="rId16" /><Relationship Type="http://schemas.openxmlformats.org/officeDocument/2006/relationships/theme" Target="/word/theme/theme11.xml" Id="rId20" /><Relationship Type="http://schemas.openxmlformats.org/officeDocument/2006/relationships/customXml" Target="/customXml/item13.xml" Id="rId1" /><Relationship Type="http://schemas.openxmlformats.org/officeDocument/2006/relationships/settings" Target="/word/settings.xml" Id="rId6" /><Relationship Type="http://schemas.openxmlformats.org/officeDocument/2006/relationships/image" Target="/word/media/image25.jpeg" Id="rId11" /><Relationship Type="http://schemas.openxmlformats.org/officeDocument/2006/relationships/styles" Target="/word/styles.xml" Id="rId5" /><Relationship Type="http://schemas.openxmlformats.org/officeDocument/2006/relationships/image" Target="/word/media/image66.jpeg" Id="rId15" /><Relationship Type="http://schemas.openxmlformats.org/officeDocument/2006/relationships/image" Target="/word/media/image17.jpeg" Id="rId10" /><Relationship Type="http://schemas.openxmlformats.org/officeDocument/2006/relationships/glossaryDocument" Target="/word/glossary/document.xml" Id="rId19" /><Relationship Type="http://schemas.openxmlformats.org/officeDocument/2006/relationships/customXml" Target="/customXml/item44.xml" Id="rId4" /><Relationship Type="http://schemas.openxmlformats.org/officeDocument/2006/relationships/endnotes" Target="/word/endnotes.xml" Id="rId9" /><Relationship Type="http://schemas.openxmlformats.org/officeDocument/2006/relationships/image" Target="/word/media/image58.jpeg" Id="rId14" 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D:\07%20Oct\New%20folder\tf89694206.dotx" TargetMode="External" Id="rId1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D3ADE5CCCA44E31851CB0299E15CF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C47714-22BF-4005-B795-81C60246DC9B}"/>
      </w:docPartPr>
      <w:docPartBody>
        <w:p w:rsidR="001B2A6B" w:rsidRDefault="00365816" w:rsidP="008D7CEE">
          <w:pPr>
            <w:pStyle w:val="BD3ADE5CCCA44E31851CB0299E15CF4A"/>
          </w:pPr>
          <w:r w:rsidRPr="007C0995">
            <w:t>Menu</w:t>
          </w:r>
        </w:p>
      </w:docPartBody>
    </w:docPart>
    <w:docPart>
      <w:docPartPr>
        <w:name w:val="F3EC1261FF3641EAA9229EB79D882E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958580-C235-4F06-8593-06243497CF25}"/>
      </w:docPartPr>
      <w:docPartBody>
        <w:p w:rsidR="001B2A6B" w:rsidRDefault="00365816" w:rsidP="008D7CEE">
          <w:pPr>
            <w:pStyle w:val="F3EC1261FF3641EAA9229EB79D882E91"/>
          </w:pPr>
          <w:r w:rsidRPr="00892435">
            <w:t>To update images, single click with the left mouse until they are selected.  Do a right mouse click and choose Change Picture from the shortcut menu.</w:t>
          </w:r>
        </w:p>
      </w:docPartBody>
    </w:docPart>
    <w:docPart>
      <w:docPartPr>
        <w:name w:val="CC80F89D6A3145A88BAF47E3D7DA5E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C51705-01FD-4C64-9A10-AF122460F61D}"/>
      </w:docPartPr>
      <w:docPartBody>
        <w:p w:rsidR="001B2A6B" w:rsidRDefault="00365816" w:rsidP="008D7CEE">
          <w:pPr>
            <w:pStyle w:val="CC80F89D6A3145A88BAF47E3D7DA5E74"/>
          </w:pPr>
          <w:r w:rsidRPr="00892435">
            <w:t>Describe your Appetizer.</w:t>
          </w:r>
        </w:p>
      </w:docPartBody>
    </w:docPart>
    <w:docPart>
      <w:docPartPr>
        <w:name w:val="BAF803B2536F4ACF94FF711A42009E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79AA57-AF15-4715-B668-0AFFA41B0A72}"/>
      </w:docPartPr>
      <w:docPartBody>
        <w:p w:rsidR="001B2A6B" w:rsidRDefault="00365816">
          <w:r w:rsidRPr="00A8442F">
            <w:t>Appetizer</w:t>
          </w:r>
        </w:p>
      </w:docPartBody>
    </w:docPart>
    <w:docPart>
      <w:docPartPr>
        <w:name w:val="C4FBDC7CC33D4EDE8E905AE4A6B84D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86DC36-3647-46FF-8DF6-319BADE7F892}"/>
      </w:docPartPr>
      <w:docPartBody>
        <w:p w:rsidR="001B2A6B" w:rsidRDefault="00365816">
          <w:r w:rsidRPr="00A8442F">
            <w:t>Main Course</w:t>
          </w:r>
        </w:p>
      </w:docPartBody>
    </w:docPart>
    <w:docPart>
      <w:docPartPr>
        <w:name w:val="09D09CF4495F4F9F92A1E62B88B041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95C62E-E46D-4F20-8136-1DD8DD66D005}"/>
      </w:docPartPr>
      <w:docPartBody>
        <w:p w:rsidR="001B2A6B" w:rsidRDefault="00365816">
          <w:r w:rsidRPr="00892435">
            <w:t>Describe your Main Course, and don’t hold back</w:t>
          </w:r>
        </w:p>
      </w:docPartBody>
    </w:docPart>
    <w:docPart>
      <w:docPartPr>
        <w:name w:val="F427DD8553CD4A35B242753C7B69B0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0EA95-D8FD-4F7A-AA7F-F444605AD9DF}"/>
      </w:docPartPr>
      <w:docPartBody>
        <w:p w:rsidR="001B2A6B" w:rsidRDefault="00365816">
          <w:r w:rsidRPr="00AF40A4">
            <w:t>Dessert</w:t>
          </w:r>
        </w:p>
      </w:docPartBody>
    </w:docPart>
    <w:docPart>
      <w:docPartPr>
        <w:name w:val="5FFE605E6AF34113846511AFB3D000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1EB4DC-02B5-4E60-A469-A4493A8FEAFA}"/>
      </w:docPartPr>
      <w:docPartBody>
        <w:p w:rsidR="001B2A6B" w:rsidRDefault="00365816">
          <w:r w:rsidRPr="00AF40A4">
            <w:t xml:space="preserve">Describe your Dessert and </w:t>
          </w:r>
          <w:r>
            <w:br/>
          </w:r>
          <w:r w:rsidRPr="00AF40A4">
            <w:t>don’t hold back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CEE"/>
    <w:rsid w:val="001B2A6B"/>
    <w:rsid w:val="002A432F"/>
    <w:rsid w:val="00365816"/>
    <w:rsid w:val="00635E75"/>
    <w:rsid w:val="007D0185"/>
    <w:rsid w:val="008D7CEE"/>
    <w:rsid w:val="00E52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AAEBC3894834756BAA2480F665C87CD">
    <w:name w:val="5AAEBC3894834756BAA2480F665C87CD"/>
  </w:style>
  <w:style w:type="paragraph" w:customStyle="1" w:styleId="28A1C61A507048909CA3EBF264DB418E">
    <w:name w:val="28A1C61A507048909CA3EBF264DB418E"/>
  </w:style>
  <w:style w:type="paragraph" w:customStyle="1" w:styleId="ED0B4AD10720432EBA3A0B825AB1FAB9">
    <w:name w:val="ED0B4AD10720432EBA3A0B825AB1FAB9"/>
  </w:style>
  <w:style w:type="paragraph" w:customStyle="1" w:styleId="BD3ADE5CCCA44E31851CB0299E15CF4A">
    <w:name w:val="BD3ADE5CCCA44E31851CB0299E15CF4A"/>
    <w:rsid w:val="008D7CEE"/>
  </w:style>
  <w:style w:type="paragraph" w:customStyle="1" w:styleId="F3EC1261FF3641EAA9229EB79D882E91">
    <w:name w:val="F3EC1261FF3641EAA9229EB79D882E91"/>
    <w:rsid w:val="008D7CEE"/>
  </w:style>
  <w:style w:type="paragraph" w:customStyle="1" w:styleId="8E3CD1D710D8489A96474F36954A4002">
    <w:name w:val="8E3CD1D710D8489A96474F36954A4002"/>
    <w:rsid w:val="008D7CEE"/>
  </w:style>
  <w:style w:type="paragraph" w:customStyle="1" w:styleId="3FD1C2C73EF542A9A434E011023FB5C9">
    <w:name w:val="3FD1C2C73EF542A9A434E011023FB5C9"/>
    <w:rsid w:val="008D7CEE"/>
  </w:style>
  <w:style w:type="paragraph" w:customStyle="1" w:styleId="056C0C6F98EE4BFCAF594B64049DA7DD">
    <w:name w:val="056C0C6F98EE4BFCAF594B64049DA7DD"/>
    <w:rsid w:val="008D7CEE"/>
  </w:style>
  <w:style w:type="paragraph" w:customStyle="1" w:styleId="6327E93DA3DF4F85A52C5455C26A3B16">
    <w:name w:val="6327E93DA3DF4F85A52C5455C26A3B16"/>
    <w:rsid w:val="008D7CEE"/>
  </w:style>
  <w:style w:type="paragraph" w:customStyle="1" w:styleId="CC80F89D6A3145A88BAF47E3D7DA5E74">
    <w:name w:val="CC80F89D6A3145A88BAF47E3D7DA5E74"/>
    <w:rsid w:val="008D7CEE"/>
  </w:style>
  <w:style w:type="character" w:styleId="PlaceholderText">
    <w:name w:val="Placeholder Text"/>
    <w:basedOn w:val="DefaultParagraphFont"/>
    <w:uiPriority w:val="99"/>
    <w:semiHidden/>
    <w:rsid w:val="00365816"/>
    <w:rPr>
      <w:color w:val="808080"/>
    </w:rPr>
  </w:style>
  <w:style w:type="paragraph" w:customStyle="1" w:styleId="BBD1B261FCCD4EE5BEF96F46F58E7B28">
    <w:name w:val="BBD1B261FCCD4EE5BEF96F46F58E7B28"/>
    <w:rsid w:val="00365816"/>
    <w:rPr>
      <w:lang w:val="en-US" w:eastAsia="en-US"/>
    </w:rPr>
  </w:style>
  <w:style w:type="paragraph" w:customStyle="1" w:styleId="1B8A3FD796FC491A935938C3B879E714">
    <w:name w:val="1B8A3FD796FC491A935938C3B879E714"/>
    <w:rsid w:val="00365816"/>
    <w:rPr>
      <w:lang w:val="en-US" w:eastAsia="en-US"/>
    </w:rPr>
  </w:style>
  <w:style w:type="paragraph" w:customStyle="1" w:styleId="E633DC27B4A84577AFCD3E0318804415">
    <w:name w:val="E633DC27B4A84577AFCD3E0318804415"/>
    <w:rsid w:val="00365816"/>
    <w:rPr>
      <w:lang w:val="en-US" w:eastAsia="en-US"/>
    </w:rPr>
  </w:style>
  <w:style w:type="paragraph" w:customStyle="1" w:styleId="25881012E8C64DF98B9552F0E7056901">
    <w:name w:val="25881012E8C64DF98B9552F0E7056901"/>
    <w:rsid w:val="00365816"/>
    <w:rPr>
      <w:lang w:val="en-US" w:eastAsia="en-US"/>
    </w:rPr>
  </w:style>
  <w:style w:type="paragraph" w:customStyle="1" w:styleId="4B2D45D2599443858E4FA014BA4FC3D8">
    <w:name w:val="4B2D45D2599443858E4FA014BA4FC3D8"/>
    <w:rsid w:val="00365816"/>
    <w:rPr>
      <w:lang w:val="en-US" w:eastAsia="en-US"/>
    </w:rPr>
  </w:style>
  <w:style w:type="paragraph" w:customStyle="1" w:styleId="49EDA0051C0A4255805B40B06715A93E">
    <w:name w:val="49EDA0051C0A4255805B40B06715A93E"/>
    <w:rsid w:val="00365816"/>
    <w:rPr>
      <w:lang w:val="en-US" w:eastAsia="en-US"/>
    </w:rPr>
  </w:style>
  <w:style w:type="paragraph" w:customStyle="1" w:styleId="FA3E98CE7AEF4FAAAD0EA4E56FFFE80A">
    <w:name w:val="FA3E98CE7AEF4FAAAD0EA4E56FFFE80A"/>
    <w:rsid w:val="00365816"/>
    <w:rPr>
      <w:lang w:val="en-US" w:eastAsia="en-US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MS Val Colors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FE0066"/>
      </a:accent1>
      <a:accent2>
        <a:srgbClr val="E00041"/>
      </a:accent2>
      <a:accent3>
        <a:srgbClr val="B4006C"/>
      </a:accent3>
      <a:accent4>
        <a:srgbClr val="CDEDDA"/>
      </a:accent4>
      <a:accent5>
        <a:srgbClr val="CDDAED"/>
      </a:accent5>
      <a:accent6>
        <a:srgbClr val="EDCDEA"/>
      </a:accent6>
      <a:hlink>
        <a:srgbClr val="FE0066"/>
      </a:hlink>
      <a:folHlink>
        <a:srgbClr val="FE0066"/>
      </a:folHlink>
    </a:clrScheme>
    <a:fontScheme name="Menu - SB">
      <a:majorFont>
        <a:latin typeface="Rockwell"/>
        <a:ea typeface=""/>
        <a:cs typeface=""/>
      </a:majorFont>
      <a:minorFont>
        <a:latin typeface="Corbe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9fc9171bb41dc08635275f351de859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29387215989a890c06011de04edfe97d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Status xmlns="71af3243-3dd4-4a8d-8c0d-dd76da1f02a5">Not started</Status>
  </documentManagement>
</p:properties>
</file>

<file path=customXml/item4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3.xml><?xml version="1.0" encoding="utf-8"?>
<ds:datastoreItem xmlns:ds="http://schemas.openxmlformats.org/officeDocument/2006/customXml" ds:itemID="{9AC298EF-6A9C-4C4B-AE3F-1772854DD678}">
  <ds:schemaRefs>
    <ds:schemaRef ds:uri="http://schemas.microsoft.com/sharepoint/v3/contenttype/forms"/>
  </ds:schemaRefs>
</ds:datastoreItem>
</file>

<file path=customXml/itemProps22.xml><?xml version="1.0" encoding="utf-8"?>
<ds:datastoreItem xmlns:ds="http://schemas.openxmlformats.org/officeDocument/2006/customXml" ds:itemID="{1CA9F173-29CB-463D-9333-3FA4A23B0711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1.xml><?xml version="1.0" encoding="utf-8"?>
<ds:datastoreItem xmlns:ds="http://schemas.openxmlformats.org/officeDocument/2006/customXml" ds:itemID="{07C36C2F-D411-40D5-BB41-5BBF8F5417B2}"/>
</file>

<file path=customXml/itemProps44.xml><?xml version="1.0" encoding="utf-8"?>
<ds:datastoreItem xmlns:ds="http://schemas.openxmlformats.org/officeDocument/2006/customXml" ds:itemID="{0D6ECB7E-1E75-4F7A-91D6-560EEC9066CE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TM89694206</ap:Template>
  <ap:TotalTime>0</ap:TotalTime>
  <ap:Pages>1</ap:Pages>
  <ap:Words>51</ap:Words>
  <ap:Characters>295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345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2019-10-11T08:50:00Z</dcterms:created>
  <dcterms:modified xsi:type="dcterms:W3CDTF">2019-10-20T06:22:00Z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