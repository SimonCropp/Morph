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1E3F2" w:themeColor="accent6" w:themeTint="33"/>
  <w:body>
    <w:p w14:paraId="0F32A210" w14:textId="6AB4CA10" w:rsidR="00F65859" w:rsidRDefault="000A1651">
      <w:r>
        <w:rPr>
          <w:noProof/>
        </w:rPr>
        <mc:AlternateContent>
          <mc:Choice Requires="wps">
            <w:drawing>
              <wp:anchor distT="0" distB="0" distL="114300" distR="114300" simplePos="0" relativeHeight="251659264" behindDoc="1" locked="1" layoutInCell="1" allowOverlap="1" wp14:anchorId="34B8A7DF" wp14:editId="53CD1BA9">
                <wp:simplePos x="0" y="0"/>
                <wp:positionH relativeFrom="margin">
                  <wp:posOffset>-1828800</wp:posOffset>
                </wp:positionH>
                <wp:positionV relativeFrom="paragraph">
                  <wp:posOffset>-685800</wp:posOffset>
                </wp:positionV>
                <wp:extent cx="914400" cy="10058400"/>
                <wp:effectExtent l="0" t="0" r="0" b="0"/>
                <wp:wrapNone/>
                <wp:docPr id="1663492653" name="Rectangle 50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914400" cy="100584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11800</wp14:pctWidth>
                </wp14:sizeRelH>
                <wp14:sizeRelV relativeFrom="page">
                  <wp14:pctHeight>100000</wp14:pctHeight>
                </wp14:sizeRelV>
              </wp:anchor>
            </w:drawing>
          </mc:Choice>
          <mc:Fallback>
            <w:pict>
              <v:rect w14:anchorId="220425FF" id="Rectangle 509" o:spid="_x0000_s1026" alt="&quot;&quot;" style="position:absolute;margin-left:-2in;margin-top:-54pt;width:1in;height:11in;z-index:-251657216;visibility:visible;mso-wrap-style:square;mso-width-percent:118;mso-height-percent:1000;mso-wrap-distance-left:9pt;mso-wrap-distance-top:0;mso-wrap-distance-right:9pt;mso-wrap-distance-bottom:0;mso-position-horizontal:absolute;mso-position-horizontal-relative:margin;mso-position-vertical:absolute;mso-position-vertical-relative:text;mso-width-percent:118;mso-height-percent:100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" fillcolor="white [3212]" stroked="f" strokeweight="1pt">
                <w10:wrap anchorx="margin"/>
                <w10:anchorlock/>
              </v:rect>
            </w:pict>
          </mc:Fallback>
        </mc:AlternateContent>
      </w:r>
      <w:r w:rsidR="28EB652F">
        <w:t xml:space="preserve">  </w:t>
      </w:r>
    </w:p>
    <w:tbl>
      <w:tblPr>
        <w:tblStyle w:val="TableGrid"/>
        <w:tblW w:w="5095" w:type="pct"/>
        <w:tblInd w:w="-150" w:type="dxa"/>
        <w:tblBorders>
          <w:top w:val="none" w:sz="0" w:space="0" w:color="auto"/>
          <w:left w:val="single" w:sz="48" w:space="0" w:color="E1E3F2" w:themeColor="accent6" w:themeTint="33"/>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51"/>
        <w:gridCol w:w="2858"/>
      </w:tblGrid>
      <w:tr w:rsidR="000A1651" w14:paraId="45113A10" w14:textId="3BC20821" w:rsidTr="0066622F">
        <w:trPr>
          <w:trHeight w:val="1296"/>
        </w:trPr>
        <w:tc>
          <w:tcPr>
            <w:tcW w:w="3216" w:type="pct"/>
          </w:tcPr>
          <w:p w14:paraId="2E2502A1" w14:textId="0FC9B289" w:rsidR="000A1651" w:rsidRPr="000A1651" w:rsidRDefault="000A1651" w:rsidP="000A1651">
            <w:pPr>
              <w:pStyle w:val="Address"/>
            </w:pPr>
            <w:r w:rsidRPr="000A1651">
              <w:t>Liane Cormier</w:t>
            </w:r>
          </w:p>
          <w:p w14:paraId="5123BB89" w14:textId="065B40F3" w:rsidR="000A1651" w:rsidRPr="000A1651" w:rsidRDefault="000A1651" w:rsidP="000A1651">
            <w:pPr>
              <w:pStyle w:val="Address"/>
            </w:pPr>
            <w:r w:rsidRPr="000A1651">
              <w:t>Hasrat World Market</w:t>
            </w:r>
          </w:p>
          <w:p w14:paraId="451B5824" w14:textId="6F5E7A69" w:rsidR="000A1651" w:rsidRPr="00550E9A" w:rsidRDefault="000A1651" w:rsidP="00750B2A">
            <w:pPr>
              <w:pStyle w:val="Address"/>
            </w:pPr>
          </w:p>
        </w:tc>
        <w:tc>
          <w:tcPr>
            <w:tcW w:w="1784" w:type="pct"/>
          </w:tcPr>
          <w:p w14:paraId="1DBEAA50" w14:textId="168AFA0B" w:rsidR="000A1651" w:rsidRDefault="000A1651" w:rsidP="000A1651">
            <w:pPr>
              <w:pStyle w:val="Address"/>
            </w:pPr>
            <w:r w:rsidRPr="00750B2A">
              <w:t>456 East 78th Ave</w:t>
            </w:r>
            <w:r w:rsidRPr="00750B2A">
              <w:br/>
              <w:t>Denver, CO 12345</w:t>
            </w:r>
          </w:p>
        </w:tc>
      </w:tr>
    </w:tbl>
    <w:p w14:paraId="776C4AD7" w14:textId="77777777" w:rsidR="000A1651" w:rsidRDefault="000A1651" w:rsidP="000A1651"/>
    <w:p w14:paraId="19C8A092" w14:textId="3E046B45" w:rsidR="000A1651" w:rsidRDefault="000A1651" w:rsidP="000A1651">
      <w:pPr>
        <w:pStyle w:val="Title"/>
      </w:pPr>
      <w:r>
        <w:t>RIO BANK</w:t>
      </w:r>
    </w:p>
    <w:p w14:paraId="7979801A" w14:textId="77777777" w:rsidR="000A1651" w:rsidRPr="0066622F" w:rsidRDefault="000A1651" w:rsidP="0066622F">
      <w:pPr>
        <w:pStyle w:val="Date"/>
      </w:pPr>
      <w:r w:rsidRPr="0066622F">
        <w:t>7-15-20XX</w:t>
      </w:r>
      <w:r w:rsidRPr="0066622F">
        <w:tab/>
      </w:r>
    </w:p>
    <w:p w14:paraId="45346FEA" w14:textId="77777777" w:rsidR="000A1651" w:rsidRPr="0066622F" w:rsidRDefault="000A1651" w:rsidP="0066622F">
      <w:pPr>
        <w:pStyle w:val="Salutation"/>
      </w:pPr>
      <w:r w:rsidRPr="0066622F">
        <w:t>Dear Liane Cormier,</w:t>
      </w:r>
    </w:p>
    <w:p w14:paraId="07B63143" w14:textId="77777777" w:rsidR="000A1651" w:rsidRPr="00921EC0" w:rsidRDefault="000A1651" w:rsidP="000A1651"/>
    <w:p w14:paraId="738C953A" w14:textId="77777777" w:rsidR="000A1651" w:rsidRPr="00921EC0" w:rsidRDefault="000A1651" w:rsidP="000A1651">
      <w:r>
        <w:t>At ROI Bank, we specialize in delivering comprehensive financial consulting solutions tailored to businesses like Hasrat World Market. Our services are designed to optimize financial performance, streamline operations, and enhance profitability through data-driven insights and advanced financial forecasting.</w:t>
      </w:r>
    </w:p>
    <w:p w14:paraId="7345D39E" w14:textId="77777777" w:rsidR="000A1651" w:rsidRPr="00921EC0" w:rsidRDefault="000A1651" w:rsidP="000A1651"/>
    <w:p w14:paraId="58D456D9" w14:textId="77777777" w:rsidR="000A1651" w:rsidRPr="00921EC0" w:rsidRDefault="000A1651" w:rsidP="000A1651">
      <w:r>
        <w:t>We would like to propose a customized financial strategy aimed at reducing overhead costs, improving cash flow management, and leveraging investment opportunities in emerging markets. I am confident that this collaboration will bring measurable financial benefits to Hasrat World Market.</w:t>
      </w:r>
    </w:p>
    <w:p w14:paraId="6514A5CF" w14:textId="77777777" w:rsidR="000A1651" w:rsidRPr="00921EC0" w:rsidRDefault="000A1651" w:rsidP="000A1651"/>
    <w:p w14:paraId="6429F460" w14:textId="77777777" w:rsidR="000A1651" w:rsidRPr="00921EC0" w:rsidRDefault="000A1651" w:rsidP="000A1651">
      <w:r>
        <w:t>I look forward to discussing how we can assist in your financial growth.</w:t>
      </w:r>
    </w:p>
    <w:p w14:paraId="38910295" w14:textId="77777777" w:rsidR="000A1651" w:rsidRPr="00921EC0" w:rsidRDefault="000A1651" w:rsidP="000A1651"/>
    <w:p w14:paraId="2E1CE3B3" w14:textId="77777777" w:rsidR="000A1651" w:rsidRPr="00921EC0" w:rsidRDefault="000A1651" w:rsidP="000A1651"/>
    <w:p w14:paraId="0F4D4589" w14:textId="77777777" w:rsidR="0066622F" w:rsidRDefault="0066622F" w:rsidP="0066622F">
      <w:pPr>
        <w:pStyle w:val="Closing"/>
      </w:pPr>
      <w:r w:rsidRPr="0066622F">
        <w:t>Sincerely,</w:t>
      </w:r>
    </w:p>
    <w:p w14:paraId="3E2332D3" w14:textId="4068CB55" w:rsidR="000A1651" w:rsidRPr="0066622F" w:rsidRDefault="000A1651" w:rsidP="0066622F">
      <w:pPr>
        <w:pStyle w:val="Signature"/>
      </w:pPr>
      <w:r w:rsidRPr="0066622F">
        <w:t>Itamar Epstein</w:t>
      </w:r>
    </w:p>
    <w:p w14:paraId="1E754F54" w14:textId="77777777" w:rsidR="000A1651" w:rsidRDefault="000A1651" w:rsidP="000A1651"/>
    <w:tbl>
      <w:tblPr>
        <w:tblStyle w:val="TableGrid"/>
        <w:tblW w:w="5095" w:type="pct"/>
        <w:tblInd w:w="-150" w:type="dxa"/>
        <w:tblBorders>
          <w:top w:val="none" w:sz="0" w:space="0" w:color="auto"/>
          <w:left w:val="single" w:sz="48" w:space="0" w:color="E1E3F2" w:themeColor="accent6" w:themeTint="33"/>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4"/>
        <w:gridCol w:w="2845"/>
      </w:tblGrid>
      <w:tr w:rsidR="000A1651" w14:paraId="1561B604" w14:textId="77777777" w:rsidTr="0066622F">
        <w:trPr>
          <w:trHeight w:val="2790"/>
        </w:trPr>
        <w:tc>
          <w:tcPr>
            <w:tcW w:w="3224" w:type="pct"/>
            <w:vAlign w:val="bottom"/>
          </w:tcPr>
          <w:p w14:paraId="7A035C43" w14:textId="77777777" w:rsidR="000A1651" w:rsidRPr="00550E9A" w:rsidRDefault="000A1651" w:rsidP="0066622F">
            <w:pPr>
              <w:pStyle w:val="Address"/>
            </w:pPr>
            <w:r w:rsidRPr="00550E9A">
              <w:t>Itamar Epstein</w:t>
            </w:r>
          </w:p>
          <w:p w14:paraId="23B18199" w14:textId="6DF7659B" w:rsidR="000A1651" w:rsidRDefault="000A1651" w:rsidP="0066622F">
            <w:pPr>
              <w:pStyle w:val="Address"/>
            </w:pPr>
            <w:r w:rsidRPr="00550E9A">
              <w:t>ROI Bank</w:t>
            </w:r>
          </w:p>
        </w:tc>
        <w:tc>
          <w:tcPr>
            <w:tcW w:w="1776" w:type="pct"/>
            <w:vAlign w:val="bottom"/>
          </w:tcPr>
          <w:p w14:paraId="3226289D" w14:textId="77777777" w:rsidR="000A1651" w:rsidRPr="006D064A" w:rsidRDefault="000A1651" w:rsidP="0066622F">
            <w:pPr>
              <w:pStyle w:val="Address"/>
            </w:pPr>
            <w:r w:rsidRPr="006D064A">
              <w:t>4321 N. Broad St.</w:t>
            </w:r>
          </w:p>
          <w:p w14:paraId="6BC5913D" w14:textId="7CF0CDD2" w:rsidR="000A1651" w:rsidRPr="006D064A" w:rsidRDefault="000A1651" w:rsidP="0066622F">
            <w:pPr>
              <w:pStyle w:val="Address"/>
            </w:pPr>
            <w:r w:rsidRPr="006D064A">
              <w:t>Philadelphia, PA 21098</w:t>
            </w:r>
          </w:p>
        </w:tc>
      </w:tr>
    </w:tbl>
    <w:p w14:paraId="33C8D363" w14:textId="77777777" w:rsidR="002C3880" w:rsidRDefault="002C3880"/>
    <w:sectPr w:rsidR="002C3880" w:rsidSect="007557B7">
      <w:headerReference w:type="even" r:id="rId10"/>
      <w:headerReference w:type="default" r:id="rId11"/>
      <w:footerReference w:type="even" r:id="rId12"/>
      <w:footerReference w:type="default" r:id="rId13"/>
      <w:headerReference w:type="first" r:id="rId14"/>
      <w:footerReference w:type="first" r:id="rId15"/>
      <w:pgSz w:w="12240" w:h="15840"/>
      <w:pgMar w:top="1080" w:right="1440" w:bottom="720" w:left="288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213CD8" w14:textId="77777777" w:rsidR="009950DC" w:rsidRDefault="009950DC" w:rsidP="0093005D">
      <w:r>
        <w:separator/>
      </w:r>
    </w:p>
  </w:endnote>
  <w:endnote w:type="continuationSeparator" w:id="0">
    <w:p w14:paraId="23007373" w14:textId="77777777" w:rsidR="009950DC" w:rsidRDefault="009950DC" w:rsidP="009300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ource Sans Pro Light">
    <w:panose1 w:val="020B0403030403020204"/>
    <w:charset w:val="00"/>
    <w:family w:val="swiss"/>
    <w:pitch w:val="variable"/>
    <w:sig w:usb0="600002F7" w:usb1="02000001"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ource Sans Pro">
    <w:panose1 w:val="020B0503030403020204"/>
    <w:charset w:val="00"/>
    <w:family w:val="swiss"/>
    <w:pitch w:val="variable"/>
    <w:sig w:usb0="600002F7" w:usb1="02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61E13" w14:textId="77777777" w:rsidR="007557B7" w:rsidRDefault="007557B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CB89B" w14:textId="77777777" w:rsidR="007557B7" w:rsidRDefault="007557B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3B180" w14:textId="77777777" w:rsidR="007557B7" w:rsidRDefault="007557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94CE79" w14:textId="77777777" w:rsidR="009950DC" w:rsidRDefault="009950DC" w:rsidP="0093005D">
      <w:r>
        <w:separator/>
      </w:r>
    </w:p>
  </w:footnote>
  <w:footnote w:type="continuationSeparator" w:id="0">
    <w:p w14:paraId="7599A2BD" w14:textId="77777777" w:rsidR="009950DC" w:rsidRDefault="009950DC" w:rsidP="009300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B4594" w14:textId="77777777" w:rsidR="007557B7" w:rsidRDefault="007557B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265B8" w14:textId="77777777" w:rsidR="007557B7" w:rsidRDefault="007557B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B1734" w14:textId="77777777" w:rsidR="007557B7" w:rsidRDefault="007557B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19C"/>
    <w:rsid w:val="0001703F"/>
    <w:rsid w:val="00045D26"/>
    <w:rsid w:val="00063FE8"/>
    <w:rsid w:val="000816AC"/>
    <w:rsid w:val="000937A5"/>
    <w:rsid w:val="000A1651"/>
    <w:rsid w:val="000A3D97"/>
    <w:rsid w:val="000D3CB3"/>
    <w:rsid w:val="000E2CB1"/>
    <w:rsid w:val="0019056C"/>
    <w:rsid w:val="001E1DB1"/>
    <w:rsid w:val="00230F4E"/>
    <w:rsid w:val="0024563F"/>
    <w:rsid w:val="00270D4A"/>
    <w:rsid w:val="00290946"/>
    <w:rsid w:val="002C3880"/>
    <w:rsid w:val="00337F09"/>
    <w:rsid w:val="00357E74"/>
    <w:rsid w:val="003C3F1A"/>
    <w:rsid w:val="00440A5D"/>
    <w:rsid w:val="0047372E"/>
    <w:rsid w:val="004A619C"/>
    <w:rsid w:val="004C1BE1"/>
    <w:rsid w:val="004D1B20"/>
    <w:rsid w:val="00550E9A"/>
    <w:rsid w:val="00567365"/>
    <w:rsid w:val="00575303"/>
    <w:rsid w:val="005F2437"/>
    <w:rsid w:val="00611153"/>
    <w:rsid w:val="0061780F"/>
    <w:rsid w:val="00641A10"/>
    <w:rsid w:val="00650FF1"/>
    <w:rsid w:val="0066622F"/>
    <w:rsid w:val="00671AB1"/>
    <w:rsid w:val="006A4F61"/>
    <w:rsid w:val="006D064A"/>
    <w:rsid w:val="006F13FE"/>
    <w:rsid w:val="00727595"/>
    <w:rsid w:val="00731714"/>
    <w:rsid w:val="00750B2A"/>
    <w:rsid w:val="007557B7"/>
    <w:rsid w:val="0077124D"/>
    <w:rsid w:val="00771578"/>
    <w:rsid w:val="00784B8B"/>
    <w:rsid w:val="007A6EC2"/>
    <w:rsid w:val="00802B08"/>
    <w:rsid w:val="0081004D"/>
    <w:rsid w:val="008611F1"/>
    <w:rsid w:val="00910E97"/>
    <w:rsid w:val="00921EC0"/>
    <w:rsid w:val="0093005D"/>
    <w:rsid w:val="009454E0"/>
    <w:rsid w:val="0097213C"/>
    <w:rsid w:val="00976B0C"/>
    <w:rsid w:val="009950DC"/>
    <w:rsid w:val="009E31FA"/>
    <w:rsid w:val="00A3558E"/>
    <w:rsid w:val="00A40ED1"/>
    <w:rsid w:val="00A51153"/>
    <w:rsid w:val="00A81E44"/>
    <w:rsid w:val="00AE4F1B"/>
    <w:rsid w:val="00B037ED"/>
    <w:rsid w:val="00B103F8"/>
    <w:rsid w:val="00B30680"/>
    <w:rsid w:val="00B45E0B"/>
    <w:rsid w:val="00C04A85"/>
    <w:rsid w:val="00C43AB3"/>
    <w:rsid w:val="00CC6CD4"/>
    <w:rsid w:val="00CD3144"/>
    <w:rsid w:val="00CE3C3E"/>
    <w:rsid w:val="00CF02C5"/>
    <w:rsid w:val="00D80119"/>
    <w:rsid w:val="00D82703"/>
    <w:rsid w:val="00DB7DF6"/>
    <w:rsid w:val="00DC7B0E"/>
    <w:rsid w:val="00E14CA6"/>
    <w:rsid w:val="00E419EF"/>
    <w:rsid w:val="00E46104"/>
    <w:rsid w:val="00E86E6D"/>
    <w:rsid w:val="00F1189B"/>
    <w:rsid w:val="00F65859"/>
    <w:rsid w:val="00FF3227"/>
    <w:rsid w:val="05848065"/>
    <w:rsid w:val="0777BB0F"/>
    <w:rsid w:val="08CC372A"/>
    <w:rsid w:val="0F637342"/>
    <w:rsid w:val="13FD64BB"/>
    <w:rsid w:val="14170632"/>
    <w:rsid w:val="28EB652F"/>
    <w:rsid w:val="2967965B"/>
    <w:rsid w:val="44403AF9"/>
    <w:rsid w:val="47332E41"/>
    <w:rsid w:val="5395DEF6"/>
    <w:rsid w:val="56BFADFA"/>
    <w:rsid w:val="5D7598D0"/>
    <w:rsid w:val="60585D2C"/>
    <w:rsid w:val="6098C4D1"/>
    <w:rsid w:val="61418FE2"/>
    <w:rsid w:val="641B0EAE"/>
    <w:rsid w:val="6CDDF1C4"/>
    <w:rsid w:val="745D2E7E"/>
    <w:rsid w:val="762ABFEF"/>
    <w:rsid w:val="7C3BA1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CFCB15"/>
  <w15:chartTrackingRefBased/>
  <w15:docId w15:val="{02929717-5034-4E08-B166-AF93ED68A6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semiHidden="1" w:uiPriority="9" w:qFormat="1"/>
    <w:lsdException w:name="heading 2" w:semiHidden="1" w:uiPriority="9" w:qFormat="1"/>
    <w:lsdException w:name="heading 3" w:semiHidden="1" w:uiPriority="9" w:unhideWhenUsed="1"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qFormat="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02C5"/>
  </w:style>
  <w:style w:type="paragraph" w:styleId="Heading3">
    <w:name w:val="heading 3"/>
    <w:basedOn w:val="Normal"/>
    <w:next w:val="Normal"/>
    <w:link w:val="Heading3Char"/>
    <w:uiPriority w:val="9"/>
    <w:semiHidden/>
    <w:qFormat/>
    <w:rsid w:val="14170632"/>
    <w:pPr>
      <w:keepNext/>
      <w:keepLines/>
      <w:spacing w:before="40" w:line="288" w:lineRule="auto"/>
      <w:outlineLvl w:val="2"/>
    </w:pPr>
    <w:rPr>
      <w:rFonts w:asciiTheme="majorHAnsi" w:eastAsiaTheme="majorEastAsia" w:hAnsiTheme="majorHAnsi" w:cstheme="majorBidi"/>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semiHidden/>
    <w:rsid w:val="0093005D"/>
    <w:rPr>
      <w:rFonts w:asciiTheme="majorHAnsi" w:eastAsiaTheme="majorEastAsia" w:hAnsiTheme="majorHAnsi" w:cstheme="majorBidi"/>
      <w:color w:val="000000" w:themeColor="text1"/>
      <w:sz w:val="20"/>
    </w:rPr>
  </w:style>
  <w:style w:type="table" w:styleId="TableGrid">
    <w:name w:val="Table Grid"/>
    <w:basedOn w:val="TableNormal"/>
    <w:uiPriority w:val="39"/>
    <w:rsid w:val="0019056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semiHidden/>
    <w:rsid w:val="14170632"/>
    <w:pPr>
      <w:tabs>
        <w:tab w:val="center" w:pos="4677"/>
        <w:tab w:val="right" w:pos="9355"/>
      </w:tabs>
    </w:pPr>
  </w:style>
  <w:style w:type="character" w:customStyle="1" w:styleId="HeaderChar">
    <w:name w:val="Header Char"/>
    <w:basedOn w:val="DefaultParagraphFont"/>
    <w:link w:val="Header"/>
    <w:uiPriority w:val="99"/>
    <w:semiHidden/>
    <w:rsid w:val="0093005D"/>
    <w:rPr>
      <w:color w:val="000000" w:themeColor="text1"/>
    </w:rPr>
  </w:style>
  <w:style w:type="paragraph" w:styleId="Footer">
    <w:name w:val="footer"/>
    <w:basedOn w:val="Normal"/>
    <w:link w:val="FooterChar"/>
    <w:uiPriority w:val="99"/>
    <w:semiHidden/>
    <w:rsid w:val="14170632"/>
    <w:pPr>
      <w:tabs>
        <w:tab w:val="center" w:pos="4677"/>
        <w:tab w:val="right" w:pos="9355"/>
      </w:tabs>
    </w:pPr>
  </w:style>
  <w:style w:type="character" w:customStyle="1" w:styleId="FooterChar">
    <w:name w:val="Footer Char"/>
    <w:basedOn w:val="DefaultParagraphFont"/>
    <w:link w:val="Footer"/>
    <w:uiPriority w:val="99"/>
    <w:semiHidden/>
    <w:rsid w:val="0093005D"/>
    <w:rPr>
      <w:color w:val="000000" w:themeColor="text1"/>
    </w:rPr>
  </w:style>
  <w:style w:type="paragraph" w:styleId="Title">
    <w:name w:val="Title"/>
    <w:basedOn w:val="Normal"/>
    <w:next w:val="Normal"/>
    <w:link w:val="TitleChar"/>
    <w:uiPriority w:val="10"/>
    <w:qFormat/>
    <w:rsid w:val="00C43AB3"/>
    <w:pPr>
      <w:spacing w:after="80"/>
      <w:contextualSpacing/>
    </w:pPr>
    <w:rPr>
      <w:rFonts w:asciiTheme="majorHAnsi" w:eastAsiaTheme="minorEastAsia" w:hAnsiTheme="majorHAnsi" w:cstheme="majorEastAsia"/>
      <w:sz w:val="56"/>
      <w:szCs w:val="56"/>
    </w:rPr>
  </w:style>
  <w:style w:type="character" w:customStyle="1" w:styleId="TitleChar">
    <w:name w:val="Title Char"/>
    <w:basedOn w:val="DefaultParagraphFont"/>
    <w:link w:val="Title"/>
    <w:uiPriority w:val="10"/>
    <w:rsid w:val="00C43AB3"/>
    <w:rPr>
      <w:rFonts w:asciiTheme="majorHAnsi" w:eastAsiaTheme="minorEastAsia" w:hAnsiTheme="majorHAnsi" w:cstheme="majorEastAsia"/>
      <w:sz w:val="56"/>
      <w:szCs w:val="56"/>
    </w:rPr>
  </w:style>
  <w:style w:type="character" w:styleId="PlaceholderText">
    <w:name w:val="Placeholder Text"/>
    <w:basedOn w:val="DefaultParagraphFont"/>
    <w:uiPriority w:val="99"/>
    <w:semiHidden/>
    <w:rsid w:val="00F1189B"/>
    <w:rPr>
      <w:color w:val="808080"/>
    </w:rPr>
  </w:style>
  <w:style w:type="paragraph" w:customStyle="1" w:styleId="Name">
    <w:name w:val="Name"/>
    <w:basedOn w:val="Normal"/>
    <w:qFormat/>
    <w:rsid w:val="000A1651"/>
    <w:pPr>
      <w:spacing w:before="360"/>
    </w:pPr>
  </w:style>
  <w:style w:type="paragraph" w:customStyle="1" w:styleId="Address">
    <w:name w:val="Address"/>
    <w:basedOn w:val="Name"/>
    <w:qFormat/>
    <w:rsid w:val="000A1651"/>
    <w:pPr>
      <w:spacing w:before="0"/>
    </w:pPr>
    <w:rPr>
      <w:rFonts w:asciiTheme="majorHAnsi" w:hAnsiTheme="majorHAnsi"/>
    </w:rPr>
  </w:style>
  <w:style w:type="paragraph" w:styleId="Date">
    <w:name w:val="Date"/>
    <w:basedOn w:val="Normal"/>
    <w:next w:val="Normal"/>
    <w:link w:val="DateChar"/>
    <w:uiPriority w:val="99"/>
    <w:rsid w:val="0066622F"/>
    <w:pPr>
      <w:spacing w:before="960"/>
    </w:pPr>
  </w:style>
  <w:style w:type="character" w:customStyle="1" w:styleId="DateChar">
    <w:name w:val="Date Char"/>
    <w:basedOn w:val="DefaultParagraphFont"/>
    <w:link w:val="Date"/>
    <w:uiPriority w:val="99"/>
    <w:rsid w:val="0066622F"/>
  </w:style>
  <w:style w:type="paragraph" w:styleId="Salutation">
    <w:name w:val="Salutation"/>
    <w:basedOn w:val="Normal"/>
    <w:next w:val="Normal"/>
    <w:link w:val="SalutationChar"/>
    <w:uiPriority w:val="99"/>
    <w:rsid w:val="0066622F"/>
    <w:pPr>
      <w:spacing w:before="480"/>
    </w:pPr>
  </w:style>
  <w:style w:type="character" w:customStyle="1" w:styleId="SalutationChar">
    <w:name w:val="Salutation Char"/>
    <w:basedOn w:val="DefaultParagraphFont"/>
    <w:link w:val="Salutation"/>
    <w:uiPriority w:val="99"/>
    <w:rsid w:val="0066622F"/>
  </w:style>
  <w:style w:type="paragraph" w:styleId="Closing">
    <w:name w:val="Closing"/>
    <w:basedOn w:val="Normal"/>
    <w:link w:val="ClosingChar"/>
    <w:uiPriority w:val="99"/>
    <w:rsid w:val="0066622F"/>
  </w:style>
  <w:style w:type="character" w:customStyle="1" w:styleId="ClosingChar">
    <w:name w:val="Closing Char"/>
    <w:basedOn w:val="DefaultParagraphFont"/>
    <w:link w:val="Closing"/>
    <w:uiPriority w:val="99"/>
    <w:rsid w:val="0066622F"/>
  </w:style>
  <w:style w:type="paragraph" w:styleId="Signature">
    <w:name w:val="Signature"/>
    <w:basedOn w:val="Normal"/>
    <w:link w:val="SignatureChar"/>
    <w:uiPriority w:val="99"/>
    <w:rsid w:val="0066622F"/>
    <w:pPr>
      <w:spacing w:before="360"/>
    </w:pPr>
  </w:style>
  <w:style w:type="character" w:customStyle="1" w:styleId="SignatureChar">
    <w:name w:val="Signature Char"/>
    <w:basedOn w:val="DefaultParagraphFont"/>
    <w:link w:val="Signature"/>
    <w:uiPriority w:val="99"/>
    <w:rsid w:val="006662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Formal business">
      <a:dk1>
        <a:srgbClr val="000000"/>
      </a:dk1>
      <a:lt1>
        <a:srgbClr val="FFFFFF"/>
      </a:lt1>
      <a:dk2>
        <a:srgbClr val="677C89"/>
      </a:dk2>
      <a:lt2>
        <a:srgbClr val="E8E8E8"/>
      </a:lt2>
      <a:accent1>
        <a:srgbClr val="EEC8B9"/>
      </a:accent1>
      <a:accent2>
        <a:srgbClr val="DDBDB0"/>
      </a:accent2>
      <a:accent3>
        <a:srgbClr val="946643"/>
      </a:accent3>
      <a:accent4>
        <a:srgbClr val="657A87"/>
      </a:accent4>
      <a:accent5>
        <a:srgbClr val="6587F4"/>
      </a:accent5>
      <a:accent6>
        <a:srgbClr val="6E78C0"/>
      </a:accent6>
      <a:hlink>
        <a:srgbClr val="467886"/>
      </a:hlink>
      <a:folHlink>
        <a:srgbClr val="96607D"/>
      </a:folHlink>
    </a:clrScheme>
    <a:fontScheme name="Custom 49">
      <a:majorFont>
        <a:latin typeface="Source sans pro"/>
        <a:ea typeface=""/>
        <a:cs typeface=""/>
      </a:majorFont>
      <a:minorFont>
        <a:latin typeface="Source sans pro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911DAEF2-9210-4A63-9A72-5D6ABAB84A28}"/>
</file>

<file path=customXml/itemProps2.xml><?xml version="1.0" encoding="utf-8"?>
<ds:datastoreItem xmlns:ds="http://schemas.openxmlformats.org/officeDocument/2006/customXml" ds:itemID="{1B1AA720-061C-0040-B90C-5A13845138EF}">
  <ds:schemaRefs>
    <ds:schemaRef ds:uri="http://schemas.openxmlformats.org/officeDocument/2006/bibliography"/>
  </ds:schemaRefs>
</ds:datastoreItem>
</file>

<file path=customXml/itemProps3.xml><?xml version="1.0" encoding="utf-8"?>
<ds:datastoreItem xmlns:ds="http://schemas.openxmlformats.org/officeDocument/2006/customXml" ds:itemID="{278DD06B-3698-4624-A881-FDE546CAE7F5}">
  <ds:schemaRefs>
    <ds:schemaRef ds:uri="http://schemas.microsoft.com/sharepoint/v3/contenttype/forms"/>
  </ds:schemaRefs>
</ds:datastoreItem>
</file>

<file path=customXml/itemProps4.xml><?xml version="1.0" encoding="utf-8"?>
<ds:datastoreItem xmlns:ds="http://schemas.openxmlformats.org/officeDocument/2006/customXml" ds:itemID="{038DDCA6-C95A-4A0E-A597-C9878B899221}">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Formal business letter_wac_CP_v6</Template>
  <TotalTime>0</TotalTime>
  <Pages>1</Pages>
  <Words>132</Words>
  <Characters>754</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2024-12-19T05:11:00Z</dcterms:created>
  <dcterms:modified xsi:type="dcterms:W3CDTF">2024-12-19T05:11:00Z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